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A9D9" w14:textId="77777777" w:rsidR="00370771" w:rsidRDefault="00370771" w:rsidP="005B5CC8"/>
    <w:p w14:paraId="209576AE" w14:textId="77777777" w:rsidR="00370771" w:rsidRDefault="00370771" w:rsidP="00370771">
      <w:pPr>
        <w:pStyle w:val="LABnormal"/>
      </w:pPr>
    </w:p>
    <w:p w14:paraId="342F420C" w14:textId="77777777" w:rsidR="00370771" w:rsidRDefault="00370771" w:rsidP="00370771">
      <w:pPr>
        <w:pStyle w:val="LABnormal"/>
      </w:pPr>
    </w:p>
    <w:p w14:paraId="33B21ACD" w14:textId="77777777" w:rsidR="00370771" w:rsidRDefault="00370771" w:rsidP="00370771">
      <w:pPr>
        <w:pStyle w:val="LABnormal"/>
      </w:pPr>
    </w:p>
    <w:p w14:paraId="681D8B36" w14:textId="77777777" w:rsidR="00370771" w:rsidRDefault="00370771" w:rsidP="00370771">
      <w:pPr>
        <w:pStyle w:val="LABnormal"/>
      </w:pPr>
    </w:p>
    <w:p w14:paraId="54D4C1B2" w14:textId="77777777" w:rsidR="00370771" w:rsidRDefault="00370771" w:rsidP="00370771">
      <w:pPr>
        <w:pStyle w:val="LABnormal"/>
      </w:pPr>
    </w:p>
    <w:p w14:paraId="0501E55B" w14:textId="77777777" w:rsidR="00370771" w:rsidRDefault="00370771" w:rsidP="00370771">
      <w:pPr>
        <w:pStyle w:val="LABnormal"/>
      </w:pPr>
    </w:p>
    <w:p w14:paraId="0B71D68A" w14:textId="49CA431F" w:rsidR="00370771" w:rsidRDefault="00370771" w:rsidP="00370771">
      <w:pPr>
        <w:pStyle w:val="LABnormal"/>
      </w:pPr>
    </w:p>
    <w:p w14:paraId="6F7DCE02" w14:textId="77777777" w:rsidR="00F41179" w:rsidRDefault="00F41179" w:rsidP="00370771">
      <w:pPr>
        <w:pStyle w:val="LABnormal"/>
      </w:pPr>
    </w:p>
    <w:p w14:paraId="0AB17D41" w14:textId="77777777" w:rsidR="00370771" w:rsidRDefault="00370771" w:rsidP="00370771">
      <w:pPr>
        <w:pStyle w:val="LABnormal"/>
      </w:pPr>
    </w:p>
    <w:p w14:paraId="7B7E4BF5" w14:textId="0B3713EE" w:rsidR="00686A49" w:rsidRDefault="00FC701B" w:rsidP="00BB545D">
      <w:pPr>
        <w:pStyle w:val="LABThesisTitle"/>
      </w:pPr>
      <w:r>
        <w:t>Week 12 Exercise</w:t>
      </w:r>
    </w:p>
    <w:p w14:paraId="0F4A5AE0" w14:textId="405DEA9B" w:rsidR="00BB545D" w:rsidRPr="00BB545D" w:rsidRDefault="00FC701B" w:rsidP="00BB545D">
      <w:pPr>
        <w:pStyle w:val="LABThesisSubtitle"/>
      </w:pPr>
      <w:r>
        <w:t>Docker</w:t>
      </w:r>
    </w:p>
    <w:p w14:paraId="4529FDA4" w14:textId="476B38C2" w:rsidR="00BB6EED" w:rsidRDefault="00BB6EED" w:rsidP="00370771">
      <w:pPr>
        <w:pStyle w:val="LABnormal"/>
      </w:pPr>
    </w:p>
    <w:p w14:paraId="776D38A0" w14:textId="77777777" w:rsidR="00370771" w:rsidRDefault="00370771" w:rsidP="00370771">
      <w:pPr>
        <w:pStyle w:val="LABnormal"/>
      </w:pPr>
    </w:p>
    <w:p w14:paraId="53097837" w14:textId="77777777" w:rsidR="00370771" w:rsidRDefault="00370771" w:rsidP="00370771">
      <w:pPr>
        <w:pStyle w:val="LABnormal"/>
      </w:pPr>
    </w:p>
    <w:p w14:paraId="4D970252" w14:textId="77777777" w:rsidR="00370771" w:rsidRDefault="00370771" w:rsidP="00370771">
      <w:pPr>
        <w:pStyle w:val="LABnormal"/>
      </w:pPr>
    </w:p>
    <w:p w14:paraId="13B4447A" w14:textId="2281560C" w:rsidR="00370771" w:rsidRDefault="00370771" w:rsidP="00370771">
      <w:pPr>
        <w:pStyle w:val="LABnormal"/>
      </w:pPr>
    </w:p>
    <w:p w14:paraId="56CED762" w14:textId="5829C050" w:rsidR="00030F5A" w:rsidRDefault="00030F5A" w:rsidP="00370771">
      <w:pPr>
        <w:pStyle w:val="LABnormal"/>
      </w:pPr>
    </w:p>
    <w:p w14:paraId="1740E492" w14:textId="77777777" w:rsidR="00370771" w:rsidRDefault="00370771" w:rsidP="00370771">
      <w:pPr>
        <w:pStyle w:val="LABnormal"/>
      </w:pPr>
    </w:p>
    <w:p w14:paraId="6344EFB4" w14:textId="180B1590" w:rsidR="00370771" w:rsidRDefault="00370771" w:rsidP="00370771">
      <w:pPr>
        <w:pStyle w:val="LABnormal"/>
      </w:pPr>
    </w:p>
    <w:p w14:paraId="7C46F8F8" w14:textId="77777777" w:rsidR="00F41179" w:rsidRDefault="00F41179" w:rsidP="00370771">
      <w:pPr>
        <w:pStyle w:val="LABnormal"/>
      </w:pPr>
    </w:p>
    <w:p w14:paraId="300FD571" w14:textId="54306C5A" w:rsidR="00FC2CA4" w:rsidRPr="0032418C" w:rsidRDefault="00FC2CA4" w:rsidP="00030F5A">
      <w:pPr>
        <w:pStyle w:val="LABabstracttext"/>
      </w:pPr>
      <w:r>
        <w:t>LAB University of Applied Sciences</w:t>
      </w:r>
    </w:p>
    <w:p w14:paraId="7558A691" w14:textId="252662CF" w:rsidR="00686A49" w:rsidRDefault="00686A49" w:rsidP="00030F5A">
      <w:pPr>
        <w:pStyle w:val="LABabstracttext"/>
      </w:pPr>
      <w:r>
        <w:t xml:space="preserve">Bachelor of Engineering, </w:t>
      </w:r>
      <w:r w:rsidR="00EA7AFE">
        <w:t>Mechanical</w:t>
      </w:r>
      <w:r>
        <w:t xml:space="preserve"> Engineering (</w:t>
      </w:r>
      <w:r w:rsidR="00FC701B">
        <w:t>Industrial Information technology</w:t>
      </w:r>
      <w:r>
        <w:t>)</w:t>
      </w:r>
    </w:p>
    <w:p w14:paraId="6EF4A34A" w14:textId="3A7F0FB0" w:rsidR="00E93B96" w:rsidRDefault="00686A49" w:rsidP="00030F5A">
      <w:pPr>
        <w:pStyle w:val="LABabstracttext"/>
      </w:pPr>
      <w:r>
        <w:t>202</w:t>
      </w:r>
      <w:r w:rsidR="00FC701B">
        <w:t>6</w:t>
      </w:r>
    </w:p>
    <w:p w14:paraId="2228EDA7" w14:textId="712F427D" w:rsidR="008369CF" w:rsidRPr="0032418C" w:rsidRDefault="00FC701B" w:rsidP="008369CF">
      <w:pPr>
        <w:rPr>
          <w:rFonts w:ascii="Arial" w:hAnsi="Arial" w:cs="Arial"/>
          <w:color w:val="FF0000"/>
        </w:rPr>
        <w:sectPr w:rsidR="008369CF" w:rsidRPr="0032418C" w:rsidSect="008369CF">
          <w:headerReference w:type="default" r:id="rId11"/>
          <w:pgSz w:w="11906" w:h="16838"/>
          <w:pgMar w:top="1418" w:right="1418" w:bottom="1418" w:left="1701" w:header="1701" w:footer="737" w:gutter="0"/>
          <w:cols w:space="708"/>
          <w:docGrid w:linePitch="360"/>
        </w:sectPr>
      </w:pPr>
      <w:r>
        <w:rPr>
          <w:rFonts w:ascii="Arial" w:eastAsia="Times New Roman" w:hAnsi="Arial" w:cs="Times New Roman"/>
          <w:szCs w:val="20"/>
          <w:lang w:eastAsia="fi-FI"/>
        </w:rPr>
        <w:t>Unubold Luvsandagva</w:t>
      </w:r>
    </w:p>
    <w:sdt>
      <w:sdtPr>
        <w:rPr>
          <w:caps/>
        </w:rPr>
        <w:id w:val="-1031035482"/>
        <w:docPartObj>
          <w:docPartGallery w:val="Table of Contents"/>
          <w:docPartUnique/>
        </w:docPartObj>
      </w:sdtPr>
      <w:sdtEndPr>
        <w:rPr>
          <w:b/>
          <w:bCs/>
          <w:caps w:val="0"/>
        </w:rPr>
      </w:sdtEndPr>
      <w:sdtContent>
        <w:p w14:paraId="05E291EB" w14:textId="77777777" w:rsidR="00FC701B" w:rsidRPr="001C2478" w:rsidRDefault="00FC701B" w:rsidP="00FC701B">
          <w:pPr>
            <w:pStyle w:val="LABContent"/>
          </w:pPr>
          <w:r>
            <w:t>Contents</w:t>
          </w:r>
        </w:p>
        <w:p w14:paraId="3819BDDF" w14:textId="12B5FACD" w:rsidR="006B4491" w:rsidRDefault="00FC701B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caps/>
            </w:rPr>
            <w:fldChar w:fldCharType="begin"/>
          </w:r>
          <w:r>
            <w:rPr>
              <w:caps/>
            </w:rPr>
            <w:instrText xml:space="preserve"> TOC \o "1-3" \h \z \u </w:instrText>
          </w:r>
          <w:r>
            <w:rPr>
              <w:caps/>
            </w:rPr>
            <w:fldChar w:fldCharType="separate"/>
          </w:r>
          <w:hyperlink w:anchor="_Toc225040438" w:history="1">
            <w:r w:rsidR="006B4491" w:rsidRPr="008B7079">
              <w:rPr>
                <w:rStyle w:val="Hyperlink"/>
              </w:rPr>
              <w:t>Getting started with Docker</w:t>
            </w:r>
            <w:r w:rsidR="006B4491">
              <w:rPr>
                <w:webHidden/>
              </w:rPr>
              <w:tab/>
            </w:r>
            <w:r w:rsidR="006B4491">
              <w:rPr>
                <w:webHidden/>
              </w:rPr>
              <w:fldChar w:fldCharType="begin"/>
            </w:r>
            <w:r w:rsidR="006B4491">
              <w:rPr>
                <w:webHidden/>
              </w:rPr>
              <w:instrText xml:space="preserve"> PAGEREF _Toc225040438 \h </w:instrText>
            </w:r>
            <w:r w:rsidR="006B4491">
              <w:rPr>
                <w:webHidden/>
              </w:rPr>
            </w:r>
            <w:r w:rsidR="006B4491">
              <w:rPr>
                <w:webHidden/>
              </w:rPr>
              <w:fldChar w:fldCharType="separate"/>
            </w:r>
            <w:r w:rsidR="006B4491">
              <w:rPr>
                <w:webHidden/>
              </w:rPr>
              <w:t>1</w:t>
            </w:r>
            <w:r w:rsidR="006B4491">
              <w:rPr>
                <w:webHidden/>
              </w:rPr>
              <w:fldChar w:fldCharType="end"/>
            </w:r>
          </w:hyperlink>
        </w:p>
        <w:p w14:paraId="4E95D8CC" w14:textId="002378B9" w:rsidR="006B4491" w:rsidRDefault="006B4491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40439" w:history="1">
            <w:r w:rsidRPr="008B7079">
              <w:rPr>
                <w:rStyle w:val="Hyperlink"/>
              </w:rPr>
              <w:t>Full Docker Workshop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_Toc225040439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5AADA35" w14:textId="4DBF6EB1" w:rsidR="006B4491" w:rsidRDefault="006B4491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40440" w:history="1">
            <w:r w:rsidRPr="008B7079">
              <w:rPr>
                <w:rStyle w:val="Hyperlink"/>
                <w:noProof/>
              </w:rPr>
              <w:t>Part 2: Update the application.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03C2" w14:textId="45AA0C24" w:rsidR="006B4491" w:rsidRDefault="006B4491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40441" w:history="1">
            <w:r w:rsidRPr="008B7079">
              <w:rPr>
                <w:rStyle w:val="Hyperlink"/>
                <w:noProof/>
              </w:rPr>
              <w:t>Part 3: Share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727E2" w14:textId="58DF69F9" w:rsidR="006B4491" w:rsidRDefault="006B4491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40442" w:history="1">
            <w:r w:rsidRPr="008B7079">
              <w:rPr>
                <w:rStyle w:val="Hyperlink"/>
                <w:noProof/>
              </w:rPr>
              <w:t>Part 4: Persist the 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1CCFC" w14:textId="7C6234F4" w:rsidR="006B4491" w:rsidRDefault="006B4491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40443" w:history="1">
            <w:r w:rsidRPr="008B7079">
              <w:rPr>
                <w:rStyle w:val="Hyperlink"/>
                <w:noProof/>
              </w:rPr>
              <w:t>Part 5: Use bind mounts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1CF1D" w14:textId="4A44744A" w:rsidR="006B4491" w:rsidRDefault="006B4491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40444" w:history="1">
            <w:r w:rsidRPr="008B7079">
              <w:rPr>
                <w:rStyle w:val="Hyperlink"/>
                <w:noProof/>
              </w:rPr>
              <w:t>Part 6: Multi container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37735" w14:textId="64C6FB6C" w:rsidR="006B4491" w:rsidRDefault="006B4491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40445" w:history="1">
            <w:r w:rsidRPr="008B7079">
              <w:rPr>
                <w:rStyle w:val="Hyperlink"/>
                <w:noProof/>
              </w:rPr>
              <w:t>Part 7: Use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106C5" w14:textId="12D4C78C" w:rsidR="006B4491" w:rsidRDefault="006B4491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40446" w:history="1">
            <w:r w:rsidRPr="008B7079">
              <w:rPr>
                <w:rStyle w:val="Hyperlink"/>
                <w:noProof/>
              </w:rPr>
              <w:t>Part 8: Image-building best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_Toc225040446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D773B" w14:textId="523BA659" w:rsidR="006B4491" w:rsidRDefault="006B4491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40447" w:history="1">
            <w:r w:rsidRPr="008B7079">
              <w:rPr>
                <w:rStyle w:val="Hyperlink"/>
              </w:rPr>
              <w:t>What I learned from this exercise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_Toc225040447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F73C6BB" w14:textId="4DAC720A" w:rsidR="006B4491" w:rsidRDefault="006B4491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040448" w:history="1">
            <w:r w:rsidRPr="008B7079">
              <w:rPr>
                <w:rStyle w:val="Hyperlink"/>
              </w:rPr>
              <w:t>What remains unclear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_Toc225040448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C7BA055" w14:textId="779BEBE4" w:rsidR="00FC701B" w:rsidRPr="00FC701B" w:rsidRDefault="00FC701B" w:rsidP="00FC701B">
          <w:pPr>
            <w:pStyle w:val="LABnormal"/>
            <w:rPr>
              <w:b/>
            </w:rPr>
          </w:pPr>
          <w:r>
            <w:rPr>
              <w:caps/>
            </w:rPr>
            <w:fldChar w:fldCharType="end"/>
          </w:r>
        </w:p>
      </w:sdtContent>
    </w:sdt>
    <w:p w14:paraId="0A7B6088" w14:textId="77777777" w:rsidR="00244133" w:rsidRDefault="00244133">
      <w:pPr>
        <w:rPr>
          <w:rFonts w:ascii="Arial" w:hAnsi="Arial" w:cs="Arial"/>
        </w:rPr>
      </w:pPr>
    </w:p>
    <w:p w14:paraId="4BC3A40C" w14:textId="77777777" w:rsidR="00FC701B" w:rsidRDefault="00FC701B" w:rsidP="00FC701B">
      <w:pPr>
        <w:pStyle w:val="LABnormal"/>
        <w:rPr>
          <w:b/>
          <w:bCs/>
        </w:rPr>
      </w:pPr>
    </w:p>
    <w:p w14:paraId="3F001F3E" w14:textId="364DF567" w:rsidR="00FC701B" w:rsidRPr="00FC701B" w:rsidRDefault="00FC701B" w:rsidP="00FC701B">
      <w:pPr>
        <w:rPr>
          <w:rFonts w:ascii="Arial" w:hAnsi="Arial" w:cs="Arial"/>
        </w:rPr>
        <w:sectPr w:rsidR="00FC701B" w:rsidRPr="00FC701B" w:rsidSect="00363AAB">
          <w:headerReference w:type="default" r:id="rId12"/>
          <w:pgSz w:w="11906" w:h="16838"/>
          <w:pgMar w:top="1418" w:right="1418" w:bottom="1418" w:left="1701" w:header="1701" w:footer="737" w:gutter="0"/>
          <w:cols w:space="708"/>
          <w:docGrid w:linePitch="360"/>
        </w:sectPr>
      </w:pPr>
    </w:p>
    <w:p w14:paraId="09BD8C2C" w14:textId="663C956C" w:rsidR="002471FD" w:rsidRDefault="002471FD" w:rsidP="00105EEB">
      <w:pPr>
        <w:pStyle w:val="Heading1"/>
      </w:pPr>
      <w:bookmarkStart w:id="0" w:name="_Toc225040438"/>
      <w:r>
        <w:lastRenderedPageBreak/>
        <w:t>Getting started with Docker</w:t>
      </w:r>
      <w:bookmarkEnd w:id="0"/>
      <w:r>
        <w:tab/>
      </w:r>
      <w:r w:rsidR="00105EEB">
        <w:br/>
      </w:r>
    </w:p>
    <w:p w14:paraId="5AADB1CD" w14:textId="4889F15A" w:rsidR="002471FD" w:rsidRDefault="002471FD" w:rsidP="002471FD">
      <w:pPr>
        <w:jc w:val="both"/>
      </w:pPr>
      <w:r>
        <w:tab/>
        <w:t>In this task I followed the getting started tutorial from docker which includes installing Docker Desktop, make my first container by cloning official Docker “Getting Started to-do app” application, make changes to the app and push the image to Docker Hub.</w:t>
      </w:r>
    </w:p>
    <w:p w14:paraId="271953A3" w14:textId="3371E6B9" w:rsidR="002471FD" w:rsidRDefault="002471FD" w:rsidP="002471FD">
      <w:pPr>
        <w:jc w:val="both"/>
      </w:pPr>
      <w:r>
        <w:t>To clone the app</w:t>
      </w:r>
      <w:r w:rsidR="00105EEB">
        <w:t xml:space="preserve"> </w:t>
      </w:r>
      <w:r>
        <w:t>and push the image to Docker Hub I used following commands</w:t>
      </w:r>
      <w:r w:rsidR="0021617C">
        <w:t xml:space="preserve"> on CLI.</w:t>
      </w:r>
    </w:p>
    <w:p w14:paraId="60A999A2" w14:textId="6E377EC1" w:rsidR="0021617C" w:rsidRDefault="002471FD" w:rsidP="0021617C">
      <w:r>
        <w:t xml:space="preserve">1. </w:t>
      </w:r>
      <w:r w:rsidRPr="002471FD">
        <w:t xml:space="preserve">git clone </w:t>
      </w:r>
      <w:hyperlink r:id="rId13" w:history="1">
        <w:r w:rsidR="0021617C" w:rsidRPr="00C268BB">
          <w:rPr>
            <w:rStyle w:val="Hyperlink"/>
          </w:rPr>
          <w:t>https://github.com/docker/getting-started-todo-app</w:t>
        </w:r>
      </w:hyperlink>
      <w:r w:rsidR="0021617C">
        <w:t xml:space="preserve">  (to clone the app)</w:t>
      </w:r>
      <w:r w:rsidR="0021617C">
        <w:br/>
        <w:t xml:space="preserve">2. </w:t>
      </w:r>
      <w:r w:rsidR="0021617C" w:rsidRPr="0021617C">
        <w:t xml:space="preserve">docker build -t </w:t>
      </w:r>
      <w:r w:rsidR="0021617C">
        <w:rPr>
          <w:i/>
          <w:iCs/>
        </w:rPr>
        <w:t>&lt;</w:t>
      </w:r>
      <w:proofErr w:type="spellStart"/>
      <w:r w:rsidR="0021617C">
        <w:rPr>
          <w:i/>
          <w:iCs/>
        </w:rPr>
        <w:t>myusername</w:t>
      </w:r>
      <w:proofErr w:type="spellEnd"/>
      <w:r w:rsidR="0021617C">
        <w:rPr>
          <w:i/>
          <w:iCs/>
        </w:rPr>
        <w:t>&gt;</w:t>
      </w:r>
      <w:r w:rsidR="0021617C" w:rsidRPr="0021617C">
        <w:t>/getting-started-</w:t>
      </w:r>
      <w:proofErr w:type="spellStart"/>
      <w:r w:rsidR="0021617C" w:rsidRPr="0021617C">
        <w:t>todo</w:t>
      </w:r>
      <w:proofErr w:type="spellEnd"/>
      <w:r w:rsidR="0021617C" w:rsidRPr="0021617C">
        <w:t>-</w:t>
      </w:r>
      <w:proofErr w:type="gramStart"/>
      <w:r w:rsidR="0021617C" w:rsidRPr="0021617C">
        <w:t>app .</w:t>
      </w:r>
      <w:proofErr w:type="gramEnd"/>
      <w:r w:rsidR="0021617C">
        <w:t xml:space="preserve">  (to build the project)</w:t>
      </w:r>
      <w:r w:rsidR="0021617C">
        <w:br/>
        <w:t xml:space="preserve">3. </w:t>
      </w:r>
      <w:r w:rsidR="0021617C" w:rsidRPr="0021617C">
        <w:t xml:space="preserve">docker push </w:t>
      </w:r>
      <w:r w:rsidR="0021617C">
        <w:rPr>
          <w:i/>
          <w:iCs/>
        </w:rPr>
        <w:t>&lt;</w:t>
      </w:r>
      <w:proofErr w:type="spellStart"/>
      <w:r w:rsidR="0021617C">
        <w:rPr>
          <w:i/>
          <w:iCs/>
        </w:rPr>
        <w:t>myusername</w:t>
      </w:r>
      <w:proofErr w:type="spellEnd"/>
      <w:r w:rsidR="0021617C">
        <w:rPr>
          <w:i/>
          <w:iCs/>
        </w:rPr>
        <w:t>&gt;</w:t>
      </w:r>
      <w:r w:rsidR="0021617C" w:rsidRPr="0021617C">
        <w:t>/getting-started-</w:t>
      </w:r>
      <w:proofErr w:type="spellStart"/>
      <w:r w:rsidR="0021617C" w:rsidRPr="0021617C">
        <w:t>todo</w:t>
      </w:r>
      <w:proofErr w:type="spellEnd"/>
      <w:r w:rsidR="0021617C" w:rsidRPr="0021617C">
        <w:t>-app</w:t>
      </w:r>
      <w:proofErr w:type="gramStart"/>
      <w:r w:rsidR="0021617C">
        <w:t xml:space="preserve">   (</w:t>
      </w:r>
      <w:proofErr w:type="gramEnd"/>
      <w:r w:rsidR="0021617C">
        <w:t>to push the image to Docker Hub)</w:t>
      </w:r>
    </w:p>
    <w:p w14:paraId="316773A0" w14:textId="22487ABF" w:rsidR="0021617C" w:rsidRDefault="0021617C" w:rsidP="0021617C">
      <w:pPr>
        <w:jc w:val="both"/>
      </w:pPr>
      <w:r>
        <w:t xml:space="preserve">Ps: Before this, I have created </w:t>
      </w:r>
      <w:r w:rsidR="00105EEB">
        <w:t>an</w:t>
      </w:r>
      <w:r>
        <w:t xml:space="preserve"> account on Docker Hub and created public repository called      </w:t>
      </w:r>
      <w:proofErr w:type="gramStart"/>
      <w:r>
        <w:t xml:space="preserve">   “</w:t>
      </w:r>
      <w:proofErr w:type="gramEnd"/>
      <w:r>
        <w:t>getting-started-</w:t>
      </w:r>
      <w:proofErr w:type="spellStart"/>
      <w:r>
        <w:t>todo</w:t>
      </w:r>
      <w:proofErr w:type="spellEnd"/>
      <w:r>
        <w:t xml:space="preserve">-app”. </w:t>
      </w:r>
    </w:p>
    <w:p w14:paraId="626845CE" w14:textId="2157F5C8" w:rsidR="0021617C" w:rsidRDefault="0021617C" w:rsidP="0021617C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AECA33" wp14:editId="6257647F">
            <wp:simplePos x="0" y="0"/>
            <wp:positionH relativeFrom="margin">
              <wp:posOffset>-635</wp:posOffset>
            </wp:positionH>
            <wp:positionV relativeFrom="paragraph">
              <wp:posOffset>217170</wp:posOffset>
            </wp:positionV>
            <wp:extent cx="5905500" cy="2222500"/>
            <wp:effectExtent l="0" t="0" r="0" b="6350"/>
            <wp:wrapNone/>
            <wp:docPr id="26577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75389" name="Picture 2657753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Screenshot after pushing the first project to Docker Hub:</w:t>
      </w:r>
    </w:p>
    <w:p w14:paraId="0CE898C8" w14:textId="64E0DBAA" w:rsidR="0021617C" w:rsidRDefault="0021617C" w:rsidP="0021617C">
      <w:pPr>
        <w:jc w:val="both"/>
      </w:pPr>
    </w:p>
    <w:p w14:paraId="177AD82C" w14:textId="77777777" w:rsidR="00105EEB" w:rsidRPr="00105EEB" w:rsidRDefault="00105EEB" w:rsidP="00105EEB"/>
    <w:p w14:paraId="1A8F909D" w14:textId="77777777" w:rsidR="00105EEB" w:rsidRPr="00105EEB" w:rsidRDefault="00105EEB" w:rsidP="00105EEB"/>
    <w:p w14:paraId="23B089F1" w14:textId="77777777" w:rsidR="00105EEB" w:rsidRPr="00105EEB" w:rsidRDefault="00105EEB" w:rsidP="00105EEB"/>
    <w:p w14:paraId="4C933C16" w14:textId="77777777" w:rsidR="00105EEB" w:rsidRPr="00105EEB" w:rsidRDefault="00105EEB" w:rsidP="00105EEB"/>
    <w:p w14:paraId="6BBEF1F0" w14:textId="77777777" w:rsidR="00105EEB" w:rsidRPr="00105EEB" w:rsidRDefault="00105EEB" w:rsidP="00105EEB"/>
    <w:p w14:paraId="1DC44065" w14:textId="77777777" w:rsidR="00105EEB" w:rsidRPr="00105EEB" w:rsidRDefault="00105EEB" w:rsidP="00105EEB"/>
    <w:p w14:paraId="19A051E8" w14:textId="77777777" w:rsidR="00105EEB" w:rsidRDefault="00105EEB" w:rsidP="00105EEB"/>
    <w:p w14:paraId="77CB750B" w14:textId="08DA1730" w:rsidR="00105EEB" w:rsidRDefault="00105EEB" w:rsidP="00105EEB">
      <w:pPr>
        <w:pStyle w:val="Heading2"/>
      </w:pPr>
    </w:p>
    <w:p w14:paraId="03481364" w14:textId="77777777" w:rsidR="00105EEB" w:rsidRDefault="00105EEB" w:rsidP="00105EEB"/>
    <w:p w14:paraId="08FA15AF" w14:textId="77777777" w:rsidR="00105EEB" w:rsidRDefault="00105EEB" w:rsidP="00105EEB"/>
    <w:p w14:paraId="18089CBA" w14:textId="77777777" w:rsidR="00105EEB" w:rsidRDefault="00105EEB" w:rsidP="00105EEB"/>
    <w:p w14:paraId="1C198635" w14:textId="77777777" w:rsidR="00105EEB" w:rsidRDefault="00105EEB" w:rsidP="00105EEB"/>
    <w:p w14:paraId="659C4EB9" w14:textId="77777777" w:rsidR="00105EEB" w:rsidRDefault="00105EEB" w:rsidP="00105EEB"/>
    <w:p w14:paraId="5FADAEDB" w14:textId="77777777" w:rsidR="00105EEB" w:rsidRDefault="00105EEB" w:rsidP="00105EEB"/>
    <w:p w14:paraId="6E3C0877" w14:textId="77777777" w:rsidR="00105EEB" w:rsidRDefault="00105EEB" w:rsidP="00105EEB"/>
    <w:p w14:paraId="5C054A98" w14:textId="77777777" w:rsidR="00105EEB" w:rsidRDefault="00105EEB" w:rsidP="00105EEB"/>
    <w:p w14:paraId="1E95C94A" w14:textId="77777777" w:rsidR="00105EEB" w:rsidRDefault="00105EEB" w:rsidP="00105EEB"/>
    <w:p w14:paraId="0A78B112" w14:textId="77777777" w:rsidR="00105EEB" w:rsidRDefault="00105EEB" w:rsidP="00105EEB"/>
    <w:p w14:paraId="1DDFD39B" w14:textId="77777777" w:rsidR="00105EEB" w:rsidRDefault="00105EEB" w:rsidP="00105EEB"/>
    <w:p w14:paraId="5B267532" w14:textId="77777777" w:rsidR="00105EEB" w:rsidRDefault="00105EEB" w:rsidP="00105EEB"/>
    <w:p w14:paraId="1B5B74BA" w14:textId="60E2FE47" w:rsidR="00BC4793" w:rsidRPr="00BC4793" w:rsidRDefault="00105EEB" w:rsidP="00BC4793">
      <w:pPr>
        <w:pStyle w:val="Heading1"/>
      </w:pPr>
      <w:bookmarkStart w:id="1" w:name="_Toc225040439"/>
      <w:r>
        <w:lastRenderedPageBreak/>
        <w:t>Full Docker Workshop</w:t>
      </w:r>
      <w:bookmarkEnd w:id="1"/>
    </w:p>
    <w:p w14:paraId="4D97CBB3" w14:textId="213CCEF9" w:rsidR="00105EEB" w:rsidRDefault="00BC4793" w:rsidP="00105EEB">
      <w:r>
        <w:t>In this task I followed full “Docker Workshop” guide following CLI instructions</w:t>
      </w:r>
      <w:r w:rsidR="00105EEB">
        <w:br/>
      </w:r>
      <w:r w:rsidRPr="00BC4793">
        <w:rPr>
          <w:rStyle w:val="Heading2Char"/>
        </w:rPr>
        <w:t>Part 1: Containerize an application</w:t>
      </w:r>
      <w:r>
        <w:rPr>
          <w:rStyle w:val="Heading2Char"/>
        </w:rPr>
        <w:t>.</w:t>
      </w:r>
    </w:p>
    <w:p w14:paraId="1962D69C" w14:textId="559F15BE" w:rsidR="00105EEB" w:rsidRDefault="00BC4793" w:rsidP="00105EEB">
      <w:r>
        <w:t>1.</w:t>
      </w:r>
      <w:r w:rsidR="00105EEB">
        <w:t>I cloned the application by running</w:t>
      </w:r>
      <w:r w:rsidR="00105EEB">
        <w:br/>
      </w:r>
      <w:r w:rsidR="00105EEB" w:rsidRPr="00105EEB">
        <w:t xml:space="preserve">git clone </w:t>
      </w:r>
      <w:hyperlink r:id="rId15" w:history="1">
        <w:r w:rsidR="00105EEB" w:rsidRPr="00C268BB">
          <w:rPr>
            <w:rStyle w:val="Hyperlink"/>
          </w:rPr>
          <w:t>https://github.com/docker/getting-started-app.git</w:t>
        </w:r>
      </w:hyperlink>
      <w:r w:rsidR="00105EEB">
        <w:t xml:space="preserve"> on CLI, and created “</w:t>
      </w:r>
      <w:proofErr w:type="spellStart"/>
      <w:r w:rsidR="00105EEB">
        <w:t>Dockerfile</w:t>
      </w:r>
      <w:proofErr w:type="spellEnd"/>
      <w:r w:rsidR="00105EEB">
        <w:t xml:space="preserve">” with following contents: </w:t>
      </w:r>
    </w:p>
    <w:p w14:paraId="7FCFF06A" w14:textId="77777777" w:rsidR="00105EEB" w:rsidRDefault="00105EEB" w:rsidP="00105EEB">
      <w:pPr>
        <w:ind w:left="1304"/>
      </w:pPr>
      <w:r>
        <w:t>FROM node:24-alpine</w:t>
      </w:r>
    </w:p>
    <w:p w14:paraId="6747193A" w14:textId="77777777" w:rsidR="00105EEB" w:rsidRDefault="00105EEB" w:rsidP="00105EEB">
      <w:pPr>
        <w:ind w:left="1304"/>
      </w:pPr>
      <w:r>
        <w:t>WORKDIR /app</w:t>
      </w:r>
    </w:p>
    <w:p w14:paraId="2D9FB6B0" w14:textId="77777777" w:rsidR="00105EEB" w:rsidRDefault="00105EEB" w:rsidP="00105EEB">
      <w:pPr>
        <w:ind w:left="1304"/>
      </w:pPr>
      <w:proofErr w:type="gramStart"/>
      <w:r>
        <w:t>COPY .</w:t>
      </w:r>
      <w:proofErr w:type="gramEnd"/>
      <w:r>
        <w:t xml:space="preserve"> .</w:t>
      </w:r>
    </w:p>
    <w:p w14:paraId="63305800" w14:textId="77777777" w:rsidR="00105EEB" w:rsidRDefault="00105EEB" w:rsidP="00105EEB">
      <w:pPr>
        <w:ind w:left="1304"/>
      </w:pPr>
      <w:r>
        <w:t xml:space="preserve">RUN </w:t>
      </w:r>
      <w:proofErr w:type="spellStart"/>
      <w:r>
        <w:t>npm</w:t>
      </w:r>
      <w:proofErr w:type="spellEnd"/>
      <w:r>
        <w:t xml:space="preserve"> install --omit=dev</w:t>
      </w:r>
    </w:p>
    <w:p w14:paraId="50ACDE93" w14:textId="77777777" w:rsidR="00105EEB" w:rsidRDefault="00105EEB" w:rsidP="00105EEB">
      <w:pPr>
        <w:ind w:left="1304"/>
      </w:pPr>
      <w:r>
        <w:t>CMD ["node", "</w:t>
      </w:r>
      <w:proofErr w:type="spellStart"/>
      <w:r>
        <w:t>src</w:t>
      </w:r>
      <w:proofErr w:type="spellEnd"/>
      <w:r>
        <w:t>/index.js"]</w:t>
      </w:r>
    </w:p>
    <w:p w14:paraId="666BFCF8" w14:textId="12E3A0CC" w:rsidR="00105EEB" w:rsidRDefault="00105EEB" w:rsidP="00105EEB">
      <w:pPr>
        <w:ind w:left="1304"/>
      </w:pPr>
      <w:r>
        <w:t>EXPOSE 3000</w:t>
      </w:r>
    </w:p>
    <w:p w14:paraId="3B0824F4" w14:textId="5F3472C2" w:rsidR="00105EEB" w:rsidRDefault="00BC4793" w:rsidP="00105EEB">
      <w:r>
        <w:t>2.Built</w:t>
      </w:r>
      <w:r w:rsidR="00105EEB">
        <w:t xml:space="preserve"> the image by running command:  </w:t>
      </w:r>
      <w:r w:rsidR="00105EEB">
        <w:br/>
        <w:t xml:space="preserve">                          </w:t>
      </w:r>
      <w:r w:rsidR="00105EEB" w:rsidRPr="00105EEB">
        <w:t>docker build -t getting-</w:t>
      </w:r>
      <w:proofErr w:type="gramStart"/>
      <w:r w:rsidR="00105EEB" w:rsidRPr="00105EEB">
        <w:t>started .</w:t>
      </w:r>
      <w:proofErr w:type="gramEnd"/>
    </w:p>
    <w:p w14:paraId="0FF27546" w14:textId="557DFDF5" w:rsidR="00105EEB" w:rsidRDefault="00BC4793" w:rsidP="00105EEB">
      <w:r>
        <w:t>3.R</w:t>
      </w:r>
      <w:r w:rsidR="00105EEB">
        <w:t>un the container using command:</w:t>
      </w:r>
      <w:r w:rsidR="00105EEB">
        <w:br/>
      </w:r>
      <w:r w:rsidR="00105EEB">
        <w:tab/>
      </w:r>
      <w:r w:rsidR="00105EEB" w:rsidRPr="00105EEB">
        <w:t>docker run -d -p 127.0.0.1:3000:3000 getting-started</w:t>
      </w:r>
      <w:r w:rsidR="00105EEB">
        <w:t xml:space="preserve"> </w:t>
      </w:r>
      <w:r w:rsidR="00105EEB">
        <w:rPr>
          <w:noProof/>
        </w:rPr>
        <w:drawing>
          <wp:inline distT="0" distB="0" distL="0" distR="0" wp14:anchorId="19377AF7" wp14:editId="4367B10A">
            <wp:extent cx="5579745" cy="944245"/>
            <wp:effectExtent l="0" t="0" r="1905" b="8255"/>
            <wp:docPr id="256393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93970" name="Picture 2563939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31C1" w14:textId="3F45D980" w:rsidR="00105EEB" w:rsidRDefault="00BC4793" w:rsidP="00105EEB">
      <w:r>
        <w:t xml:space="preserve">4.Running command: </w:t>
      </w:r>
      <w:r w:rsidRPr="00BC4793">
        <w:t xml:space="preserve">docker </w:t>
      </w:r>
      <w:proofErr w:type="spellStart"/>
      <w:r w:rsidRPr="00BC4793">
        <w:t>ps</w:t>
      </w:r>
      <w:proofErr w:type="spellEnd"/>
      <w:r>
        <w:t xml:space="preserve"> shows list of containers</w:t>
      </w:r>
    </w:p>
    <w:p w14:paraId="4862E66C" w14:textId="39C7EA28" w:rsidR="00BC4793" w:rsidRDefault="00BC4793" w:rsidP="00105EEB">
      <w:r>
        <w:rPr>
          <w:noProof/>
        </w:rPr>
        <w:drawing>
          <wp:inline distT="0" distB="0" distL="0" distR="0" wp14:anchorId="456EE29D" wp14:editId="262D59D9">
            <wp:extent cx="5579745" cy="290830"/>
            <wp:effectExtent l="0" t="0" r="1905" b="0"/>
            <wp:docPr id="1815262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62776" name="Picture 18152627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2E08" w14:textId="77777777" w:rsidR="00105EEB" w:rsidRDefault="00105EEB" w:rsidP="00105EEB"/>
    <w:p w14:paraId="0F591C84" w14:textId="15CF7DA8" w:rsidR="00BC4793" w:rsidRDefault="00BC4793" w:rsidP="00BC4793">
      <w:pPr>
        <w:pStyle w:val="Heading2"/>
      </w:pPr>
      <w:bookmarkStart w:id="2" w:name="_Toc225040440"/>
      <w:r>
        <w:t>Part 2: Update the application.</w:t>
      </w:r>
      <w:bookmarkEnd w:id="2"/>
    </w:p>
    <w:p w14:paraId="0070AF4C" w14:textId="77777777" w:rsidR="00BC4793" w:rsidRDefault="00BC4793" w:rsidP="00BC4793"/>
    <w:p w14:paraId="1DA5452C" w14:textId="17C0DC2C" w:rsidR="00BC4793" w:rsidRDefault="00BD5BCD" w:rsidP="00BC4793">
      <w:r>
        <w:t>Commands used in this part:</w:t>
      </w:r>
    </w:p>
    <w:p w14:paraId="52F355E4" w14:textId="6556DAD0" w:rsidR="00BC4793" w:rsidRPr="00BC4793" w:rsidRDefault="00BD5BCD" w:rsidP="00BC4793">
      <w:r>
        <w:rPr>
          <w:noProof/>
        </w:rPr>
        <w:drawing>
          <wp:anchor distT="0" distB="0" distL="114300" distR="114300" simplePos="0" relativeHeight="251659264" behindDoc="1" locked="0" layoutInCell="1" allowOverlap="1" wp14:anchorId="579832E5" wp14:editId="644536D1">
            <wp:simplePos x="0" y="0"/>
            <wp:positionH relativeFrom="margin">
              <wp:align>right</wp:align>
            </wp:positionH>
            <wp:positionV relativeFrom="paragraph">
              <wp:posOffset>976630</wp:posOffset>
            </wp:positionV>
            <wp:extent cx="5579745" cy="914400"/>
            <wp:effectExtent l="0" t="0" r="1905" b="0"/>
            <wp:wrapNone/>
            <wp:docPr id="1375681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81763" name="Picture 13756817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4793">
        <w:t xml:space="preserve">1. </w:t>
      </w:r>
      <w:r w:rsidR="00BC4793" w:rsidRPr="00BC4793">
        <w:t>docker build -t getting-</w:t>
      </w:r>
      <w:proofErr w:type="gramStart"/>
      <w:r w:rsidR="00BC4793" w:rsidRPr="00BC4793">
        <w:t>started .</w:t>
      </w:r>
      <w:proofErr w:type="gramEnd"/>
      <w:r w:rsidR="00BC4793">
        <w:t xml:space="preserve">  (to build updated version of image)</w:t>
      </w:r>
      <w:r w:rsidR="00BC4793">
        <w:br/>
        <w:t>2.</w:t>
      </w:r>
      <w:r w:rsidR="00BC4793" w:rsidRPr="00BC4793">
        <w:t xml:space="preserve"> </w:t>
      </w:r>
      <w:r w:rsidR="00BC4793" w:rsidRPr="00BC4793">
        <w:t>docker stop &lt;the-container-id&gt;</w:t>
      </w:r>
      <w:r w:rsidR="00BC4793">
        <w:t xml:space="preserve"> (to stop the previous container with its ID we saw in part one with docker </w:t>
      </w:r>
      <w:proofErr w:type="spellStart"/>
      <w:r w:rsidR="00BC4793">
        <w:t>ps</w:t>
      </w:r>
      <w:proofErr w:type="spellEnd"/>
      <w:r w:rsidR="00BC4793">
        <w:t xml:space="preserve"> command)</w:t>
      </w:r>
      <w:r w:rsidR="00BC4793">
        <w:br/>
        <w:t>3.</w:t>
      </w:r>
      <w:r w:rsidR="00BC4793" w:rsidRPr="00BC4793">
        <w:t xml:space="preserve"> </w:t>
      </w:r>
      <w:r w:rsidR="00BC4793" w:rsidRPr="00BC4793">
        <w:t>docker rm &lt;the-container-id&gt;</w:t>
      </w:r>
      <w:r w:rsidR="00BC4793">
        <w:t xml:space="preserve"> (to remove the container once </w:t>
      </w:r>
      <w:proofErr w:type="gramStart"/>
      <w:r w:rsidR="00BC4793">
        <w:t>its</w:t>
      </w:r>
      <w:proofErr w:type="gramEnd"/>
      <w:r w:rsidR="00BC4793">
        <w:t xml:space="preserve"> stopped)</w:t>
      </w:r>
      <w:r w:rsidR="00BC4793">
        <w:br/>
        <w:t>4.</w:t>
      </w:r>
      <w:r w:rsidR="00BC4793" w:rsidRPr="00BC4793">
        <w:t xml:space="preserve"> </w:t>
      </w:r>
      <w:r w:rsidR="00BC4793" w:rsidRPr="00BC4793">
        <w:t>docker run -</w:t>
      </w:r>
      <w:proofErr w:type="spellStart"/>
      <w:r w:rsidR="00BC4793" w:rsidRPr="00BC4793">
        <w:t>dp</w:t>
      </w:r>
      <w:proofErr w:type="spellEnd"/>
      <w:r w:rsidR="00BC4793" w:rsidRPr="00BC4793">
        <w:t xml:space="preserve"> 127.0.0.1:3000:3000 getting-started</w:t>
      </w:r>
      <w:r w:rsidR="00BC4793">
        <w:t xml:space="preserve"> (to start the updated app)</w:t>
      </w:r>
    </w:p>
    <w:p w14:paraId="50E41ADE" w14:textId="77777777" w:rsidR="00105EEB" w:rsidRDefault="00105EEB" w:rsidP="00105EEB"/>
    <w:p w14:paraId="2725747A" w14:textId="77777777" w:rsidR="00105EEB" w:rsidRDefault="00105EEB" w:rsidP="00105EEB"/>
    <w:p w14:paraId="7D409AAA" w14:textId="77777777" w:rsidR="00BD5BCD" w:rsidRDefault="00BD5BCD" w:rsidP="00105EEB"/>
    <w:p w14:paraId="1C44DCDC" w14:textId="45FD4C4A" w:rsidR="00BD5BCD" w:rsidRDefault="00BD5BCD" w:rsidP="00BD5BCD">
      <w:pPr>
        <w:pStyle w:val="Heading2"/>
      </w:pPr>
      <w:bookmarkStart w:id="3" w:name="_Toc225040441"/>
      <w:r>
        <w:lastRenderedPageBreak/>
        <w:t>Part 3: Share the application</w:t>
      </w:r>
      <w:bookmarkEnd w:id="3"/>
    </w:p>
    <w:p w14:paraId="75E8DF3B" w14:textId="0AE4C787" w:rsidR="00BD5BCD" w:rsidRDefault="00BD5BCD" w:rsidP="00BD5BCD"/>
    <w:p w14:paraId="46021FFB" w14:textId="11B2F726" w:rsidR="00BD5BCD" w:rsidRDefault="00BD5BCD" w:rsidP="00BD5BCD">
      <w:r>
        <w:t>Commands used in this part:</w:t>
      </w:r>
    </w:p>
    <w:p w14:paraId="7E03B720" w14:textId="23707FB8" w:rsidR="00BD5BCD" w:rsidRDefault="00BD5BCD" w:rsidP="00BD5BCD">
      <w:r>
        <w:t>1. docker login &lt;my username&gt; (self-explanatory)</w:t>
      </w:r>
      <w:r>
        <w:br/>
        <w:t>2.</w:t>
      </w:r>
      <w:r w:rsidRPr="00BD5BCD">
        <w:t xml:space="preserve"> </w:t>
      </w:r>
      <w:r w:rsidRPr="00BD5BCD">
        <w:t xml:space="preserve">docker tag getting-started </w:t>
      </w:r>
      <w:r>
        <w:t>&lt;my username&gt;</w:t>
      </w:r>
      <w:r w:rsidRPr="00BD5BCD">
        <w:t>/getting-</w:t>
      </w:r>
      <w:r w:rsidRPr="00BD5BCD">
        <w:t>started</w:t>
      </w:r>
      <w:r>
        <w:t xml:space="preserve"> (to give the image new name)</w:t>
      </w:r>
      <w:r>
        <w:br/>
        <w:t>3.</w:t>
      </w:r>
      <w:r w:rsidRPr="00BD5BCD">
        <w:t xml:space="preserve"> </w:t>
      </w:r>
      <w:r w:rsidRPr="00BD5BCD">
        <w:t>docker push</w:t>
      </w:r>
      <w:r>
        <w:t xml:space="preserve"> &lt;my username&gt;</w:t>
      </w:r>
      <w:r w:rsidRPr="00BD5BCD">
        <w:t>/getting-</w:t>
      </w:r>
      <w:r w:rsidRPr="00BD5BCD">
        <w:t>started</w:t>
      </w:r>
      <w:r>
        <w:t xml:space="preserve"> (to push the image to my Docker Hub repository)</w:t>
      </w:r>
    </w:p>
    <w:p w14:paraId="7EE03E3A" w14:textId="191900F3" w:rsidR="00BD5BCD" w:rsidRDefault="00BD5BCD" w:rsidP="00BD5BCD">
      <w:r>
        <w:rPr>
          <w:noProof/>
        </w:rPr>
        <w:drawing>
          <wp:anchor distT="0" distB="0" distL="114300" distR="114300" simplePos="0" relativeHeight="251660288" behindDoc="1" locked="0" layoutInCell="1" allowOverlap="1" wp14:anchorId="0160A419" wp14:editId="6F4621A6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5579745" cy="1586865"/>
            <wp:effectExtent l="0" t="0" r="1905" b="0"/>
            <wp:wrapNone/>
            <wp:docPr id="941759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59681" name="Picture 9417596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1E41BFDA" w14:textId="77777777" w:rsidR="00BD5BCD" w:rsidRPr="00BD5BCD" w:rsidRDefault="00BD5BCD" w:rsidP="00BD5BCD"/>
    <w:p w14:paraId="3F0459D9" w14:textId="364AD055" w:rsidR="00BD5BCD" w:rsidRPr="00BD5BCD" w:rsidRDefault="00BD5BCD" w:rsidP="00BD5BCD"/>
    <w:p w14:paraId="4A9B42DA" w14:textId="77777777" w:rsidR="00BD5BCD" w:rsidRPr="00BD5BCD" w:rsidRDefault="00BD5BCD" w:rsidP="00BD5BCD"/>
    <w:p w14:paraId="2BDFA5FF" w14:textId="77777777" w:rsidR="00BD5BCD" w:rsidRPr="00BD5BCD" w:rsidRDefault="00BD5BCD" w:rsidP="00BD5BCD"/>
    <w:p w14:paraId="3B477910" w14:textId="5BE0B9EC" w:rsidR="00BD5BCD" w:rsidRDefault="00BD5BCD" w:rsidP="00BD5BCD"/>
    <w:p w14:paraId="47CD8FBD" w14:textId="1CCEFD05" w:rsidR="00BD5BCD" w:rsidRDefault="00BD5BCD" w:rsidP="00BD5BCD">
      <w:pPr>
        <w:pStyle w:val="Heading2"/>
      </w:pPr>
      <w:bookmarkStart w:id="4" w:name="_Toc225040442"/>
      <w:r>
        <w:t>Part 4: Persist the DB</w:t>
      </w:r>
      <w:bookmarkEnd w:id="4"/>
    </w:p>
    <w:p w14:paraId="22098454" w14:textId="77777777" w:rsidR="002E3DD4" w:rsidRDefault="002E3DD4" w:rsidP="002E3DD4"/>
    <w:p w14:paraId="3045396D" w14:textId="77777777" w:rsidR="002E3DD4" w:rsidRDefault="002E3DD4" w:rsidP="002E3DD4">
      <w:r>
        <w:t>Commands used in this part:</w:t>
      </w:r>
    </w:p>
    <w:p w14:paraId="6DF2D062" w14:textId="0C51EE58" w:rsidR="002E3DD4" w:rsidRDefault="002E3DD4" w:rsidP="002E3DD4">
      <w:r>
        <w:t xml:space="preserve">1. docker volume create </w:t>
      </w:r>
      <w:proofErr w:type="spellStart"/>
      <w:r>
        <w:t>todo-db</w:t>
      </w:r>
      <w:proofErr w:type="spellEnd"/>
      <w:r>
        <w:t xml:space="preserve"> (create a volume)</w:t>
      </w:r>
      <w:r>
        <w:br/>
        <w:t>2. Stop and remove the container again like we did in part 2.</w:t>
      </w:r>
      <w:r>
        <w:br/>
        <w:t>3.</w:t>
      </w:r>
      <w:r w:rsidRPr="002E3DD4">
        <w:t>docker run -</w:t>
      </w:r>
      <w:proofErr w:type="spellStart"/>
      <w:r w:rsidRPr="002E3DD4">
        <w:t>dp</w:t>
      </w:r>
      <w:proofErr w:type="spellEnd"/>
      <w:r w:rsidRPr="002E3DD4">
        <w:t xml:space="preserve"> 127.0.0.1:3000:3000 --mount type=</w:t>
      </w:r>
      <w:proofErr w:type="spellStart"/>
      <w:r w:rsidRPr="002E3DD4">
        <w:t>volume,src</w:t>
      </w:r>
      <w:proofErr w:type="spellEnd"/>
      <w:r w:rsidRPr="002E3DD4">
        <w:t>=</w:t>
      </w:r>
      <w:proofErr w:type="spellStart"/>
      <w:r w:rsidRPr="002E3DD4">
        <w:t>todo-db,target</w:t>
      </w:r>
      <w:proofErr w:type="spellEnd"/>
      <w:r w:rsidRPr="002E3DD4">
        <w:t>=/etc/</w:t>
      </w:r>
      <w:proofErr w:type="spellStart"/>
      <w:r w:rsidRPr="002E3DD4">
        <w:t>todos</w:t>
      </w:r>
      <w:proofErr w:type="spellEnd"/>
      <w:r w:rsidRPr="002E3DD4">
        <w:t xml:space="preserve"> getting-started</w:t>
      </w:r>
      <w:r>
        <w:t xml:space="preserve"> (starts the container but with mounting volume using –mount, which will capture all files created at the path, now even after stopping and removing the container, all added to-do list entries will stay.</w:t>
      </w:r>
    </w:p>
    <w:p w14:paraId="5CD95CE0" w14:textId="1378D317" w:rsidR="002E3DD4" w:rsidRPr="002E3DD4" w:rsidRDefault="002E3DD4" w:rsidP="002E3DD4">
      <w:pPr>
        <w:pStyle w:val="Heading2"/>
      </w:pPr>
      <w:bookmarkStart w:id="5" w:name="_Toc225040443"/>
      <w:r>
        <w:t>Part 5: Use bind mounts</w:t>
      </w:r>
      <w:bookmarkEnd w:id="5"/>
    </w:p>
    <w:p w14:paraId="235E63DF" w14:textId="77777777" w:rsidR="00BD5BCD" w:rsidRDefault="00BD5BCD" w:rsidP="00BD5BCD"/>
    <w:p w14:paraId="0702228A" w14:textId="2DA53078" w:rsidR="007F44E7" w:rsidRDefault="007F44E7" w:rsidP="007F44E7">
      <w:r>
        <w:t>Commands used in this part:</w:t>
      </w:r>
    </w:p>
    <w:p w14:paraId="34156081" w14:textId="133FB5F3" w:rsidR="007F44E7" w:rsidRDefault="007F44E7" w:rsidP="00BD5BCD">
      <w:r>
        <w:t>1.Stop and remove the running container once again like before.</w:t>
      </w:r>
      <w:r>
        <w:br/>
        <w:t xml:space="preserve">2. In Windows </w:t>
      </w:r>
      <w:proofErr w:type="spellStart"/>
      <w:r>
        <w:t>Powershell</w:t>
      </w:r>
      <w:proofErr w:type="spellEnd"/>
      <w:r>
        <w:t>, run:</w:t>
      </w:r>
    </w:p>
    <w:p w14:paraId="67DFA16E" w14:textId="68F3B177" w:rsidR="007F44E7" w:rsidRPr="007F44E7" w:rsidRDefault="007F44E7" w:rsidP="007F44E7">
      <w:pPr>
        <w:ind w:left="1304"/>
        <w:rPr>
          <w:lang w:val="en-US"/>
        </w:rPr>
      </w:pPr>
      <w:r w:rsidRPr="007F44E7">
        <w:rPr>
          <w:lang w:val="en-US"/>
        </w:rPr>
        <w:t>docker run -</w:t>
      </w:r>
      <w:proofErr w:type="spellStart"/>
      <w:r w:rsidRPr="007F44E7">
        <w:rPr>
          <w:lang w:val="en-US"/>
        </w:rPr>
        <w:t>dp</w:t>
      </w:r>
      <w:proofErr w:type="spellEnd"/>
      <w:r w:rsidRPr="007F44E7">
        <w:rPr>
          <w:lang w:val="en-US"/>
        </w:rPr>
        <w:t xml:space="preserve"> 127.0.0.1:3000:3000 `</w:t>
      </w:r>
    </w:p>
    <w:p w14:paraId="0940D74D" w14:textId="3808CBE0" w:rsidR="007F44E7" w:rsidRPr="007F44E7" w:rsidRDefault="007F44E7" w:rsidP="007F44E7">
      <w:pPr>
        <w:ind w:left="1304"/>
        <w:rPr>
          <w:lang w:val="en-US"/>
        </w:rPr>
      </w:pPr>
      <w:r w:rsidRPr="007F44E7">
        <w:rPr>
          <w:lang w:val="en-US"/>
        </w:rPr>
        <w:t xml:space="preserve">    -w /app --mount "type=</w:t>
      </w:r>
      <w:proofErr w:type="spellStart"/>
      <w:proofErr w:type="gramStart"/>
      <w:r w:rsidRPr="007F44E7">
        <w:rPr>
          <w:lang w:val="en-US"/>
        </w:rPr>
        <w:t>bind,src</w:t>
      </w:r>
      <w:proofErr w:type="spellEnd"/>
      <w:proofErr w:type="gramEnd"/>
      <w:r w:rsidRPr="007F44E7">
        <w:rPr>
          <w:lang w:val="en-US"/>
        </w:rPr>
        <w:t>=</w:t>
      </w:r>
      <w:proofErr w:type="gramStart"/>
      <w:r w:rsidRPr="007F44E7">
        <w:rPr>
          <w:lang w:val="en-US"/>
        </w:rPr>
        <w:t>.,target</w:t>
      </w:r>
      <w:proofErr w:type="gramEnd"/>
      <w:r w:rsidRPr="007F44E7">
        <w:rPr>
          <w:lang w:val="en-US"/>
        </w:rPr>
        <w:t>=/app" `</w:t>
      </w:r>
    </w:p>
    <w:p w14:paraId="17904C63" w14:textId="4D51EB0D" w:rsidR="007F44E7" w:rsidRPr="007F44E7" w:rsidRDefault="007F44E7" w:rsidP="007F44E7">
      <w:pPr>
        <w:ind w:left="1304"/>
        <w:rPr>
          <w:lang w:val="en-US"/>
        </w:rPr>
      </w:pPr>
      <w:r w:rsidRPr="007F44E7">
        <w:rPr>
          <w:lang w:val="en-US"/>
        </w:rPr>
        <w:t xml:space="preserve">    node:24-alpine `</w:t>
      </w:r>
    </w:p>
    <w:p w14:paraId="15CF3A46" w14:textId="77777777" w:rsidR="007F44E7" w:rsidRDefault="007F44E7" w:rsidP="007F44E7">
      <w:pPr>
        <w:ind w:left="1304"/>
        <w:rPr>
          <w:lang w:val="en-US"/>
        </w:rPr>
      </w:pPr>
      <w:r w:rsidRPr="007F44E7">
        <w:rPr>
          <w:lang w:val="en-US"/>
        </w:rPr>
        <w:t xml:space="preserve">    </w:t>
      </w:r>
      <w:proofErr w:type="spellStart"/>
      <w:r w:rsidRPr="007F44E7">
        <w:rPr>
          <w:lang w:val="en-US"/>
        </w:rPr>
        <w:t>sh</w:t>
      </w:r>
      <w:proofErr w:type="spellEnd"/>
      <w:r w:rsidRPr="007F44E7">
        <w:rPr>
          <w:lang w:val="en-US"/>
        </w:rPr>
        <w:t xml:space="preserve"> -c "</w:t>
      </w:r>
      <w:proofErr w:type="spellStart"/>
      <w:r w:rsidRPr="007F44E7">
        <w:rPr>
          <w:lang w:val="en-US"/>
        </w:rPr>
        <w:t>npm</w:t>
      </w:r>
      <w:proofErr w:type="spellEnd"/>
      <w:r w:rsidRPr="007F44E7">
        <w:rPr>
          <w:lang w:val="en-US"/>
        </w:rPr>
        <w:t xml:space="preserve"> install &amp;&amp; </w:t>
      </w:r>
      <w:proofErr w:type="spellStart"/>
      <w:r w:rsidRPr="007F44E7">
        <w:rPr>
          <w:lang w:val="en-US"/>
        </w:rPr>
        <w:t>npm</w:t>
      </w:r>
      <w:proofErr w:type="spellEnd"/>
      <w:r w:rsidRPr="007F44E7">
        <w:rPr>
          <w:lang w:val="en-US"/>
        </w:rPr>
        <w:t xml:space="preserve"> run dev"</w:t>
      </w:r>
    </w:p>
    <w:p w14:paraId="5912BBAF" w14:textId="7C256B6F" w:rsidR="007F44E7" w:rsidRDefault="007F44E7" w:rsidP="007F44E7">
      <w:pPr>
        <w:rPr>
          <w:lang w:val="en-US"/>
        </w:rPr>
      </w:pPr>
      <w:r>
        <w:rPr>
          <w:lang w:val="en-US"/>
        </w:rPr>
        <w:t>3.After making changes to the app, the changes will apply almost immediately because the bind mount.</w:t>
      </w:r>
    </w:p>
    <w:p w14:paraId="6E3EAC5D" w14:textId="1E236276" w:rsidR="007F44E7" w:rsidRPr="007F44E7" w:rsidRDefault="007F44E7" w:rsidP="007F44E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82FF93A" wp14:editId="4865010F">
            <wp:simplePos x="0" y="0"/>
            <wp:positionH relativeFrom="margin">
              <wp:align>left</wp:align>
            </wp:positionH>
            <wp:positionV relativeFrom="paragraph">
              <wp:posOffset>20364</wp:posOffset>
            </wp:positionV>
            <wp:extent cx="5579745" cy="877570"/>
            <wp:effectExtent l="0" t="0" r="1905" b="0"/>
            <wp:wrapNone/>
            <wp:docPr id="3229091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09109" name="Picture 3229091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DD27E" w14:textId="4F94E509" w:rsidR="007F44E7" w:rsidRPr="007F44E7" w:rsidRDefault="007F44E7" w:rsidP="00BD5BCD">
      <w:pPr>
        <w:rPr>
          <w:lang w:val="en-US"/>
        </w:rPr>
      </w:pPr>
    </w:p>
    <w:p w14:paraId="3D59A0DD" w14:textId="0546E776" w:rsidR="007F44E7" w:rsidRDefault="007F44E7" w:rsidP="00BD5BCD"/>
    <w:p w14:paraId="2932F849" w14:textId="0F369B25" w:rsidR="00BD5BCD" w:rsidRDefault="007F44E7" w:rsidP="007F44E7">
      <w:pPr>
        <w:pStyle w:val="Heading2"/>
      </w:pPr>
      <w:bookmarkStart w:id="6" w:name="_Toc225040444"/>
      <w:r>
        <w:lastRenderedPageBreak/>
        <w:t>Part 6: Multi container apps</w:t>
      </w:r>
      <w:bookmarkEnd w:id="6"/>
    </w:p>
    <w:p w14:paraId="2C2B4EA3" w14:textId="6CDD6811" w:rsidR="009D020D" w:rsidRDefault="009D020D" w:rsidP="009D020D"/>
    <w:p w14:paraId="3AC7F883" w14:textId="6718282A" w:rsidR="009D020D" w:rsidRDefault="009D020D" w:rsidP="009D020D">
      <w:r>
        <w:t>Commands used in this part:</w:t>
      </w:r>
    </w:p>
    <w:p w14:paraId="3AF84AC9" w14:textId="77E62BDE" w:rsidR="009D020D" w:rsidRDefault="009D020D" w:rsidP="009D020D">
      <w:r>
        <w:t xml:space="preserve">1. </w:t>
      </w:r>
      <w:r w:rsidRPr="009D020D">
        <w:t xml:space="preserve">docker network create </w:t>
      </w:r>
      <w:proofErr w:type="spellStart"/>
      <w:r w:rsidRPr="009D020D">
        <w:t>todo</w:t>
      </w:r>
      <w:proofErr w:type="spellEnd"/>
      <w:r w:rsidRPr="009D020D">
        <w:t>-app</w:t>
      </w:r>
      <w:r>
        <w:t xml:space="preserve"> (to create network)</w:t>
      </w:r>
      <w:r>
        <w:br/>
        <w:t xml:space="preserve">2. Started MySQL container and attached it to network using this command on </w:t>
      </w:r>
      <w:proofErr w:type="spellStart"/>
      <w:r>
        <w:t>Powershell</w:t>
      </w:r>
      <w:proofErr w:type="spellEnd"/>
      <w:r>
        <w:t>:</w:t>
      </w:r>
    </w:p>
    <w:p w14:paraId="6469C8EF" w14:textId="77777777" w:rsidR="009D020D" w:rsidRDefault="009D020D" w:rsidP="009D020D">
      <w:pPr>
        <w:ind w:left="1304"/>
      </w:pPr>
      <w:r>
        <w:t xml:space="preserve">docker </w:t>
      </w:r>
      <w:proofErr w:type="gramStart"/>
      <w:r>
        <w:t>run -d</w:t>
      </w:r>
      <w:proofErr w:type="gramEnd"/>
      <w:r>
        <w:t xml:space="preserve"> `</w:t>
      </w:r>
    </w:p>
    <w:p w14:paraId="494E6D7D" w14:textId="05EC71C2" w:rsidR="009D020D" w:rsidRDefault="009D020D" w:rsidP="009D020D">
      <w:pPr>
        <w:ind w:left="1304"/>
      </w:pPr>
      <w:r>
        <w:t xml:space="preserve">    --network </w:t>
      </w:r>
      <w:proofErr w:type="spellStart"/>
      <w:r>
        <w:t>todo</w:t>
      </w:r>
      <w:proofErr w:type="spellEnd"/>
      <w:r>
        <w:t xml:space="preserve">-app --network-alias </w:t>
      </w:r>
      <w:proofErr w:type="spellStart"/>
      <w:r>
        <w:t>mysql</w:t>
      </w:r>
      <w:proofErr w:type="spellEnd"/>
      <w:r>
        <w:t xml:space="preserve"> `</w:t>
      </w:r>
    </w:p>
    <w:p w14:paraId="60CB3E22" w14:textId="77777777" w:rsidR="009D020D" w:rsidRDefault="009D020D" w:rsidP="009D020D">
      <w:pPr>
        <w:ind w:left="1304"/>
      </w:pPr>
      <w:r>
        <w:t xml:space="preserve">    -v </w:t>
      </w:r>
      <w:proofErr w:type="spellStart"/>
      <w:r>
        <w:t>todo</w:t>
      </w:r>
      <w:proofErr w:type="spellEnd"/>
      <w:r>
        <w:t>-</w:t>
      </w:r>
      <w:proofErr w:type="spellStart"/>
      <w:r>
        <w:t>mysql</w:t>
      </w:r>
      <w:proofErr w:type="spellEnd"/>
      <w:r>
        <w:t>-data:/var/lib/</w:t>
      </w:r>
      <w:proofErr w:type="spellStart"/>
      <w:r>
        <w:t>mysql</w:t>
      </w:r>
      <w:proofErr w:type="spellEnd"/>
      <w:r>
        <w:t xml:space="preserve"> `</w:t>
      </w:r>
    </w:p>
    <w:p w14:paraId="701B8381" w14:textId="77777777" w:rsidR="009D020D" w:rsidRDefault="009D020D" w:rsidP="009D020D">
      <w:pPr>
        <w:ind w:left="1304"/>
      </w:pPr>
      <w:r>
        <w:t xml:space="preserve">    -e MYSQL_ROOT_PASSWORD=secret `</w:t>
      </w:r>
    </w:p>
    <w:p w14:paraId="6A90CDF1" w14:textId="3A7BE302" w:rsidR="009D020D" w:rsidRDefault="009D020D" w:rsidP="009D020D">
      <w:pPr>
        <w:ind w:left="1304"/>
      </w:pPr>
      <w:r>
        <w:t xml:space="preserve">    -e MYSQL_DATABASE=</w:t>
      </w:r>
      <w:proofErr w:type="spellStart"/>
      <w:r>
        <w:t>todos</w:t>
      </w:r>
      <w:proofErr w:type="spellEnd"/>
      <w:r>
        <w:t xml:space="preserve"> `</w:t>
      </w:r>
    </w:p>
    <w:p w14:paraId="637A7BAE" w14:textId="50398DE9" w:rsidR="009D020D" w:rsidRDefault="009D020D" w:rsidP="009D020D">
      <w:pPr>
        <w:ind w:left="1304"/>
      </w:pPr>
      <w:r>
        <w:t xml:space="preserve">    mysql:8.0</w:t>
      </w:r>
    </w:p>
    <w:p w14:paraId="77C4AA26" w14:textId="0C748704" w:rsidR="009D020D" w:rsidRDefault="009D020D" w:rsidP="009D020D">
      <w:r>
        <w:t>Screenshot of the Database</w:t>
      </w:r>
    </w:p>
    <w:p w14:paraId="066D6AB9" w14:textId="0D4D46A1" w:rsidR="009D020D" w:rsidRDefault="009D020D" w:rsidP="009D020D">
      <w:pPr>
        <w:rPr>
          <w:noProof/>
        </w:rPr>
      </w:pPr>
      <w:r>
        <w:rPr>
          <w:noProof/>
        </w:rPr>
        <w:drawing>
          <wp:inline distT="0" distB="0" distL="0" distR="0" wp14:anchorId="06BC7FAA" wp14:editId="281048F7">
            <wp:extent cx="2324424" cy="2372056"/>
            <wp:effectExtent l="0" t="0" r="0" b="9525"/>
            <wp:docPr id="1677397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97655" name="Picture 16773976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3E5F" w14:textId="7F77F2AB" w:rsidR="009D020D" w:rsidRDefault="009D020D" w:rsidP="009D020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9F84C07" wp14:editId="7A37A858">
            <wp:simplePos x="0" y="0"/>
            <wp:positionH relativeFrom="margin">
              <wp:posOffset>-635</wp:posOffset>
            </wp:positionH>
            <wp:positionV relativeFrom="paragraph">
              <wp:posOffset>406400</wp:posOffset>
            </wp:positionV>
            <wp:extent cx="4737100" cy="3048000"/>
            <wp:effectExtent l="0" t="0" r="6350" b="0"/>
            <wp:wrapNone/>
            <wp:docPr id="16772896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89697" name="Picture 16772896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3.</w:t>
      </w:r>
      <w:r w:rsidRPr="009D020D">
        <w:t xml:space="preserve"> </w:t>
      </w:r>
      <w:r w:rsidRPr="009D020D">
        <w:rPr>
          <w:noProof/>
        </w:rPr>
        <w:t>docker run -it --network todo-app nicolaka/netshoot</w:t>
      </w:r>
      <w:r>
        <w:rPr>
          <w:noProof/>
        </w:rPr>
        <w:t xml:space="preserve"> (to start a new container using nicola/netshoot image)</w:t>
      </w:r>
    </w:p>
    <w:p w14:paraId="1D8A7A01" w14:textId="1E56B55A" w:rsidR="009D020D" w:rsidRDefault="009D020D" w:rsidP="009D020D"/>
    <w:p w14:paraId="3CCAB236" w14:textId="77777777" w:rsidR="009D020D" w:rsidRDefault="009D020D" w:rsidP="009D020D"/>
    <w:p w14:paraId="3DFB091B" w14:textId="77777777" w:rsidR="009D020D" w:rsidRDefault="009D020D" w:rsidP="009D020D"/>
    <w:p w14:paraId="25965B8D" w14:textId="77777777" w:rsidR="009D020D" w:rsidRDefault="009D020D" w:rsidP="009D020D"/>
    <w:p w14:paraId="6A16E2CB" w14:textId="77777777" w:rsidR="009D020D" w:rsidRDefault="009D020D" w:rsidP="009D020D"/>
    <w:p w14:paraId="39125F50" w14:textId="77777777" w:rsidR="009D020D" w:rsidRDefault="009D020D" w:rsidP="009D020D"/>
    <w:p w14:paraId="64ED348D" w14:textId="77777777" w:rsidR="009D020D" w:rsidRDefault="009D020D" w:rsidP="009D020D"/>
    <w:p w14:paraId="2F224E42" w14:textId="77777777" w:rsidR="009D020D" w:rsidRDefault="009D020D" w:rsidP="009D020D"/>
    <w:p w14:paraId="20326D7F" w14:textId="77777777" w:rsidR="009D020D" w:rsidRDefault="009D020D" w:rsidP="009D020D"/>
    <w:p w14:paraId="040753F9" w14:textId="47E8C832" w:rsidR="009D020D" w:rsidRDefault="00AA491F" w:rsidP="009D020D">
      <w:r>
        <w:lastRenderedPageBreak/>
        <w:t xml:space="preserve">4.In </w:t>
      </w:r>
      <w:proofErr w:type="spellStart"/>
      <w:r>
        <w:t>Powershell</w:t>
      </w:r>
      <w:proofErr w:type="spellEnd"/>
      <w:r>
        <w:t>, start the container using command:</w:t>
      </w:r>
    </w:p>
    <w:p w14:paraId="29CD6D6E" w14:textId="77777777" w:rsidR="00AA491F" w:rsidRDefault="00AA491F" w:rsidP="00AA491F">
      <w:pPr>
        <w:ind w:left="1304"/>
      </w:pPr>
      <w:r>
        <w:t>docker run -</w:t>
      </w:r>
      <w:proofErr w:type="spellStart"/>
      <w:r>
        <w:t>dp</w:t>
      </w:r>
      <w:proofErr w:type="spellEnd"/>
      <w:r>
        <w:t xml:space="preserve"> 127.0.0.1:3000:3000 `</w:t>
      </w:r>
    </w:p>
    <w:p w14:paraId="48EBF133" w14:textId="77777777" w:rsidR="00AA491F" w:rsidRDefault="00AA491F" w:rsidP="00AA491F">
      <w:pPr>
        <w:ind w:left="1304"/>
      </w:pPr>
      <w:r>
        <w:t xml:space="preserve">  -w /app -v </w:t>
      </w:r>
      <w:proofErr w:type="gramStart"/>
      <w:r>
        <w:t>".:/</w:t>
      </w:r>
      <w:proofErr w:type="gramEnd"/>
      <w:r>
        <w:t>app" `</w:t>
      </w:r>
    </w:p>
    <w:p w14:paraId="1E90FC02" w14:textId="77777777" w:rsidR="00AA491F" w:rsidRDefault="00AA491F" w:rsidP="00AA491F">
      <w:pPr>
        <w:ind w:left="1304"/>
      </w:pPr>
      <w:r>
        <w:t xml:space="preserve">  --network </w:t>
      </w:r>
      <w:proofErr w:type="spellStart"/>
      <w:r>
        <w:t>todo</w:t>
      </w:r>
      <w:proofErr w:type="spellEnd"/>
      <w:r>
        <w:t>-app `</w:t>
      </w:r>
    </w:p>
    <w:p w14:paraId="3B20A155" w14:textId="77777777" w:rsidR="00AA491F" w:rsidRDefault="00AA491F" w:rsidP="00AA491F">
      <w:pPr>
        <w:ind w:left="1304"/>
      </w:pPr>
      <w:r>
        <w:t xml:space="preserve">  -e MYSQL_HOST=</w:t>
      </w:r>
      <w:proofErr w:type="spellStart"/>
      <w:r>
        <w:t>mysql</w:t>
      </w:r>
      <w:proofErr w:type="spellEnd"/>
      <w:r>
        <w:t xml:space="preserve"> `</w:t>
      </w:r>
    </w:p>
    <w:p w14:paraId="6DDA1417" w14:textId="77777777" w:rsidR="00AA491F" w:rsidRDefault="00AA491F" w:rsidP="00AA491F">
      <w:pPr>
        <w:ind w:left="1304"/>
      </w:pPr>
      <w:r>
        <w:t xml:space="preserve">  -e MYSQL_USER=root `</w:t>
      </w:r>
    </w:p>
    <w:p w14:paraId="6241AADE" w14:textId="77777777" w:rsidR="00AA491F" w:rsidRDefault="00AA491F" w:rsidP="00AA491F">
      <w:pPr>
        <w:ind w:left="1304"/>
      </w:pPr>
      <w:r>
        <w:t xml:space="preserve">  -e MYSQL_PASSWORD=secret `</w:t>
      </w:r>
    </w:p>
    <w:p w14:paraId="0C44F1E0" w14:textId="77777777" w:rsidR="00AA491F" w:rsidRDefault="00AA491F" w:rsidP="00AA491F">
      <w:pPr>
        <w:ind w:left="1304"/>
      </w:pPr>
      <w:r>
        <w:t xml:space="preserve">  -e MYSQL_DB=</w:t>
      </w:r>
      <w:proofErr w:type="spellStart"/>
      <w:r>
        <w:t>todos</w:t>
      </w:r>
      <w:proofErr w:type="spellEnd"/>
      <w:r>
        <w:t xml:space="preserve"> `</w:t>
      </w:r>
    </w:p>
    <w:p w14:paraId="4BFFCF14" w14:textId="77777777" w:rsidR="00AA491F" w:rsidRDefault="00AA491F" w:rsidP="00AA491F">
      <w:pPr>
        <w:ind w:left="1304"/>
      </w:pPr>
      <w:r>
        <w:t xml:space="preserve">  node:24-alpine `</w:t>
      </w:r>
    </w:p>
    <w:p w14:paraId="01B143BC" w14:textId="2FB80EA7" w:rsidR="00AA491F" w:rsidRDefault="00AA491F" w:rsidP="00AA491F">
      <w:pPr>
        <w:ind w:left="1304"/>
      </w:pPr>
      <w:r>
        <w:t xml:space="preserve">  </w:t>
      </w:r>
      <w:proofErr w:type="spellStart"/>
      <w:r>
        <w:t>sh</w:t>
      </w:r>
      <w:proofErr w:type="spellEnd"/>
      <w:r>
        <w:t xml:space="preserve"> -c "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dev"</w:t>
      </w:r>
    </w:p>
    <w:p w14:paraId="62C50D5B" w14:textId="4E1AEC87" w:rsidR="00AA491F" w:rsidRDefault="00AA491F" w:rsidP="00AA491F">
      <w:r>
        <w:t>5.After adding items in the app, I can see the items in database using command:</w:t>
      </w:r>
    </w:p>
    <w:p w14:paraId="28E5E49E" w14:textId="42EF7ED2" w:rsidR="00AA491F" w:rsidRDefault="00AA491F" w:rsidP="00AA491F">
      <w:pPr>
        <w:ind w:firstLine="1304"/>
      </w:pPr>
      <w:r w:rsidRPr="00AA491F">
        <w:t>docker exec -it &lt;</w:t>
      </w:r>
      <w:proofErr w:type="spellStart"/>
      <w:r>
        <w:t>mysql_ID</w:t>
      </w:r>
      <w:proofErr w:type="spellEnd"/>
      <w:r w:rsidRPr="00AA491F">
        <w:t xml:space="preserve">&gt; </w:t>
      </w:r>
      <w:proofErr w:type="spellStart"/>
      <w:r w:rsidRPr="00AA491F">
        <w:t>mysql</w:t>
      </w:r>
      <w:proofErr w:type="spellEnd"/>
      <w:r w:rsidRPr="00AA491F">
        <w:t xml:space="preserve"> -p </w:t>
      </w:r>
      <w:proofErr w:type="spellStart"/>
      <w:r w:rsidRPr="00AA491F">
        <w:t>todos</w:t>
      </w:r>
      <w:proofErr w:type="spellEnd"/>
    </w:p>
    <w:p w14:paraId="23480729" w14:textId="68E8254D" w:rsidR="00AA491F" w:rsidRDefault="00AA491F" w:rsidP="00AA491F">
      <w:r>
        <w:rPr>
          <w:noProof/>
        </w:rPr>
        <w:drawing>
          <wp:anchor distT="0" distB="0" distL="114300" distR="114300" simplePos="0" relativeHeight="251663360" behindDoc="1" locked="0" layoutInCell="1" allowOverlap="1" wp14:anchorId="04E5E342" wp14:editId="5FB8CFF8">
            <wp:simplePos x="0" y="0"/>
            <wp:positionH relativeFrom="margin">
              <wp:align>left</wp:align>
            </wp:positionH>
            <wp:positionV relativeFrom="paragraph">
              <wp:posOffset>68299</wp:posOffset>
            </wp:positionV>
            <wp:extent cx="2635623" cy="1064327"/>
            <wp:effectExtent l="0" t="0" r="0" b="2540"/>
            <wp:wrapNone/>
            <wp:docPr id="9928809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80961" name="Picture 99288096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070" cy="1072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12024FCC" wp14:editId="1EEB0CB9">
            <wp:simplePos x="0" y="0"/>
            <wp:positionH relativeFrom="margin">
              <wp:align>right</wp:align>
            </wp:positionH>
            <wp:positionV relativeFrom="paragraph">
              <wp:posOffset>79378</wp:posOffset>
            </wp:positionV>
            <wp:extent cx="2815133" cy="1058838"/>
            <wp:effectExtent l="0" t="0" r="4445" b="8255"/>
            <wp:wrapNone/>
            <wp:docPr id="14355625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62503" name="Picture 143556250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133" cy="1058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4FD36" w14:textId="77777777" w:rsidR="00AA491F" w:rsidRPr="00AA491F" w:rsidRDefault="00AA491F" w:rsidP="00AA491F"/>
    <w:p w14:paraId="551179A0" w14:textId="77777777" w:rsidR="00AA491F" w:rsidRPr="00AA491F" w:rsidRDefault="00AA491F" w:rsidP="00AA491F"/>
    <w:p w14:paraId="6AF96EF9" w14:textId="77777777" w:rsidR="00AA491F" w:rsidRPr="00AA491F" w:rsidRDefault="00AA491F" w:rsidP="00AA491F"/>
    <w:p w14:paraId="270A9938" w14:textId="77777777" w:rsidR="00AA491F" w:rsidRDefault="00AA491F" w:rsidP="00AA491F"/>
    <w:p w14:paraId="386F18F5" w14:textId="4BE37218" w:rsidR="00AA491F" w:rsidRDefault="00AA491F" w:rsidP="00AA491F">
      <w:pPr>
        <w:pStyle w:val="Heading2"/>
      </w:pPr>
      <w:bookmarkStart w:id="7" w:name="_Toc225040445"/>
      <w:r>
        <w:t xml:space="preserve">Part </w:t>
      </w:r>
      <w:r w:rsidR="00455E97">
        <w:t>7</w:t>
      </w:r>
      <w:r>
        <w:t>: Use Docker Compose</w:t>
      </w:r>
      <w:bookmarkEnd w:id="7"/>
    </w:p>
    <w:p w14:paraId="6EB15914" w14:textId="77777777" w:rsidR="00AA491F" w:rsidRDefault="00AA491F" w:rsidP="00AA491F"/>
    <w:p w14:paraId="0AFC3C8A" w14:textId="32EF1FB4" w:rsidR="00AA491F" w:rsidRDefault="005D5F3F" w:rsidP="00AA491F">
      <w:r>
        <w:t xml:space="preserve">After creating </w:t>
      </w:r>
      <w:proofErr w:type="spellStart"/>
      <w:r>
        <w:t>compose.yaml</w:t>
      </w:r>
      <w:proofErr w:type="spellEnd"/>
      <w:r>
        <w:t xml:space="preserve"> file and defining the name and image of the first service I used following commands</w:t>
      </w:r>
    </w:p>
    <w:p w14:paraId="07C446AA" w14:textId="13FD0EBD" w:rsidR="005D5F3F" w:rsidRDefault="005D5F3F" w:rsidP="00AA491F">
      <w:r>
        <w:t>1.</w:t>
      </w:r>
      <w:r w:rsidRPr="005D5F3F">
        <w:t xml:space="preserve"> </w:t>
      </w:r>
      <w:r w:rsidRPr="005D5F3F">
        <w:t>docker compose up -d</w:t>
      </w:r>
      <w:r>
        <w:t xml:space="preserve"> (to start up the application stack)</w:t>
      </w:r>
    </w:p>
    <w:p w14:paraId="07FFCF96" w14:textId="29B84A7A" w:rsidR="005D5F3F" w:rsidRDefault="005D5F3F" w:rsidP="00AA491F">
      <w:r>
        <w:t>Screenshot of app running</w:t>
      </w:r>
    </w:p>
    <w:p w14:paraId="189A8366" w14:textId="40423178" w:rsidR="005D5F3F" w:rsidRDefault="005D5F3F" w:rsidP="00AA491F">
      <w:pPr>
        <w:rPr>
          <w:noProof/>
        </w:rPr>
      </w:pPr>
      <w:r>
        <w:rPr>
          <w:noProof/>
        </w:rPr>
        <w:drawing>
          <wp:inline distT="0" distB="0" distL="0" distR="0" wp14:anchorId="4670AC53" wp14:editId="4BF580E6">
            <wp:extent cx="5579745" cy="1362075"/>
            <wp:effectExtent l="0" t="0" r="1905" b="9525"/>
            <wp:docPr id="9862956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95629" name="Picture 98629562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79AD" w14:textId="77777777" w:rsidR="005D5F3F" w:rsidRDefault="005D5F3F" w:rsidP="005D5F3F">
      <w:pPr>
        <w:rPr>
          <w:noProof/>
        </w:rPr>
      </w:pPr>
    </w:p>
    <w:p w14:paraId="05D25475" w14:textId="70FEBBC8" w:rsidR="005D5F3F" w:rsidRDefault="005D5F3F" w:rsidP="005D5F3F">
      <w:pPr>
        <w:tabs>
          <w:tab w:val="left" w:pos="1848"/>
        </w:tabs>
      </w:pPr>
      <w:r>
        <w:tab/>
      </w:r>
    </w:p>
    <w:p w14:paraId="25736E39" w14:textId="77777777" w:rsidR="005D5F3F" w:rsidRDefault="005D5F3F" w:rsidP="005D5F3F">
      <w:pPr>
        <w:tabs>
          <w:tab w:val="left" w:pos="1848"/>
        </w:tabs>
      </w:pPr>
    </w:p>
    <w:p w14:paraId="4DCD9E9A" w14:textId="4881904D" w:rsidR="005D5F3F" w:rsidRDefault="005D5F3F" w:rsidP="00455E97">
      <w:pPr>
        <w:pStyle w:val="Heading2"/>
      </w:pPr>
      <w:bookmarkStart w:id="8" w:name="_Toc225040446"/>
      <w:r>
        <w:lastRenderedPageBreak/>
        <w:t xml:space="preserve">Part </w:t>
      </w:r>
      <w:r w:rsidR="00455E97">
        <w:t>8</w:t>
      </w:r>
      <w:r>
        <w:t xml:space="preserve">: </w:t>
      </w:r>
      <w:r w:rsidR="00455E97">
        <w:t>Image-building best practice</w:t>
      </w:r>
      <w:bookmarkEnd w:id="8"/>
    </w:p>
    <w:p w14:paraId="17EBF45B" w14:textId="77777777" w:rsidR="00455E97" w:rsidRDefault="00455E97" w:rsidP="00455E97"/>
    <w:p w14:paraId="137C7BDD" w14:textId="77777777" w:rsidR="00455E97" w:rsidRDefault="00455E97" w:rsidP="00455E97">
      <w:r>
        <w:t xml:space="preserve">After updating the </w:t>
      </w:r>
      <w:proofErr w:type="spellStart"/>
      <w:r>
        <w:t>Dockerfile</w:t>
      </w:r>
      <w:proofErr w:type="spellEnd"/>
      <w:r>
        <w:t xml:space="preserve"> to 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by adding </w:t>
      </w:r>
    </w:p>
    <w:p w14:paraId="633672F1" w14:textId="43494B5F" w:rsidR="00455E97" w:rsidRDefault="00455E97" w:rsidP="00455E97">
      <w:pPr>
        <w:ind w:firstLine="1304"/>
      </w:pPr>
      <w:hyperlink r:id="rId26" w:anchor="copy" w:tooltip="Learn more about the COPY instruction" w:history="1">
        <w:r w:rsidRPr="00455E97">
          <w:rPr>
            <w:rStyle w:val="Hyperlink"/>
          </w:rPr>
          <w:t>COPY</w:t>
        </w:r>
      </w:hyperlink>
      <w:r w:rsidRPr="00455E97">
        <w:t xml:space="preserve"> </w:t>
      </w:r>
      <w:proofErr w:type="spellStart"/>
      <w:proofErr w:type="gramStart"/>
      <w:r w:rsidRPr="00455E97">
        <w:t>package.json</w:t>
      </w:r>
      <w:proofErr w:type="spellEnd"/>
      <w:proofErr w:type="gramEnd"/>
      <w:r w:rsidRPr="00455E97">
        <w:t xml:space="preserve"> package-</w:t>
      </w:r>
      <w:proofErr w:type="spellStart"/>
      <w:proofErr w:type="gramStart"/>
      <w:r w:rsidRPr="00455E97">
        <w:t>lock.json</w:t>
      </w:r>
      <w:proofErr w:type="spellEnd"/>
      <w:r w:rsidRPr="00455E97">
        <w:t xml:space="preserve"> ./</w:t>
      </w:r>
      <w:proofErr w:type="gramEnd"/>
      <w:r>
        <w:t xml:space="preserve"> line to it, built a new image using </w:t>
      </w:r>
    </w:p>
    <w:p w14:paraId="5FC407FE" w14:textId="16FCB0F7" w:rsidR="00455E97" w:rsidRDefault="00455E97" w:rsidP="00455E97">
      <w:pPr>
        <w:ind w:firstLine="1304"/>
      </w:pPr>
      <w:r>
        <w:tab/>
      </w:r>
      <w:r w:rsidRPr="00455E97">
        <w:t>docker build -t getting-</w:t>
      </w:r>
      <w:proofErr w:type="gramStart"/>
      <w:r w:rsidRPr="00455E97">
        <w:t>started .</w:t>
      </w:r>
      <w:proofErr w:type="gramEnd"/>
    </w:p>
    <w:p w14:paraId="001B0DE5" w14:textId="31B1B5B9" w:rsidR="00455E97" w:rsidRDefault="00455E97" w:rsidP="00455E97">
      <w:r>
        <w:t xml:space="preserve">Now when I make change to the app and build the image again its much faster than before since it </w:t>
      </w:r>
      <w:proofErr w:type="gramStart"/>
      <w:r>
        <w:t>using</w:t>
      </w:r>
      <w:proofErr w:type="gramEnd"/>
      <w:r>
        <w:t xml:space="preserve"> previously cached layers. Pushing and pulling this exact image will also be faster.</w:t>
      </w:r>
    </w:p>
    <w:p w14:paraId="3D4DE9FE" w14:textId="77777777" w:rsidR="00455E97" w:rsidRDefault="00455E97" w:rsidP="00455E97"/>
    <w:p w14:paraId="0A88712F" w14:textId="6F5512F3" w:rsidR="00455E97" w:rsidRDefault="00455E97" w:rsidP="00455E97">
      <w:pPr>
        <w:pStyle w:val="Heading1"/>
      </w:pPr>
      <w:bookmarkStart w:id="9" w:name="_Toc225040447"/>
      <w:r>
        <w:t>What I learned from this exercise</w:t>
      </w:r>
      <w:bookmarkEnd w:id="9"/>
    </w:p>
    <w:p w14:paraId="694DC7C6" w14:textId="77777777" w:rsidR="00455E97" w:rsidRDefault="00455E97" w:rsidP="00455E97"/>
    <w:p w14:paraId="611110CA" w14:textId="44FF8F7F" w:rsidR="00455E97" w:rsidRDefault="00455E97" w:rsidP="00455E97">
      <w:r>
        <w:t xml:space="preserve">By the end of workshop, I know </w:t>
      </w:r>
      <w:r w:rsidR="00675A5B">
        <w:t xml:space="preserve">basic thing for how to build a multi-container application for my local computer, to run node.js and </w:t>
      </w:r>
      <w:proofErr w:type="spellStart"/>
      <w:r w:rsidR="00675A5B">
        <w:t>mysql</w:t>
      </w:r>
      <w:proofErr w:type="spellEnd"/>
      <w:r w:rsidR="00675A5B">
        <w:t xml:space="preserve"> databases together, by using docker I don’t need to install them on my pc, just need to write a </w:t>
      </w:r>
      <w:proofErr w:type="spellStart"/>
      <w:r w:rsidR="00675A5B">
        <w:t>yaml</w:t>
      </w:r>
      <w:proofErr w:type="spellEnd"/>
      <w:r w:rsidR="00675A5B">
        <w:t xml:space="preserve"> file and run docker. It handles the downloading, networking and data storage automatically.</w:t>
      </w:r>
    </w:p>
    <w:p w14:paraId="3B646C9F" w14:textId="77777777" w:rsidR="00675A5B" w:rsidRDefault="00675A5B" w:rsidP="00455E97"/>
    <w:p w14:paraId="43466448" w14:textId="2391B2C7" w:rsidR="00675A5B" w:rsidRDefault="00675A5B" w:rsidP="00675A5B">
      <w:pPr>
        <w:pStyle w:val="Heading1"/>
      </w:pPr>
      <w:bookmarkStart w:id="10" w:name="_Toc225040448"/>
      <w:r>
        <w:t>What remains unclear</w:t>
      </w:r>
      <w:bookmarkEnd w:id="10"/>
    </w:p>
    <w:p w14:paraId="60800E2A" w14:textId="77777777" w:rsidR="00675A5B" w:rsidRDefault="00675A5B" w:rsidP="00675A5B"/>
    <w:p w14:paraId="0DD36CAC" w14:textId="563FFDEC" w:rsidR="00675A5B" w:rsidRPr="00675A5B" w:rsidRDefault="00675A5B" w:rsidP="00675A5B">
      <w:r>
        <w:t>The workshop was focuses on development which makes the actual public release untouched, it runs on my pc with localhost, and I can share them with docker hub but it will stull only run their localhost as well, now I want to learn more about how to push my container to a cloud provider such as AWS or Azure.</w:t>
      </w:r>
    </w:p>
    <w:sectPr w:rsidR="00675A5B" w:rsidRPr="00675A5B" w:rsidSect="0023710E">
      <w:headerReference w:type="default" r:id="rId27"/>
      <w:pgSz w:w="11906" w:h="16838"/>
      <w:pgMar w:top="1418" w:right="1418" w:bottom="1418" w:left="1701" w:header="624" w:footer="73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31BD" w14:textId="77777777" w:rsidR="005F69BD" w:rsidRDefault="005F69BD" w:rsidP="00B64EB2">
      <w:pPr>
        <w:spacing w:after="0" w:line="240" w:lineRule="auto"/>
      </w:pPr>
      <w:r>
        <w:separator/>
      </w:r>
    </w:p>
  </w:endnote>
  <w:endnote w:type="continuationSeparator" w:id="0">
    <w:p w14:paraId="7BE61BF7" w14:textId="77777777" w:rsidR="005F69BD" w:rsidRDefault="005F69BD" w:rsidP="00B64EB2">
      <w:pPr>
        <w:spacing w:after="0" w:line="240" w:lineRule="auto"/>
      </w:pPr>
      <w:r>
        <w:continuationSeparator/>
      </w:r>
    </w:p>
  </w:endnote>
  <w:endnote w:type="continuationNotice" w:id="1">
    <w:p w14:paraId="38A41E59" w14:textId="77777777" w:rsidR="005F69BD" w:rsidRDefault="005F69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E147D" w14:textId="77777777" w:rsidR="005F69BD" w:rsidRDefault="005F69BD" w:rsidP="00B64EB2">
      <w:pPr>
        <w:spacing w:after="0" w:line="240" w:lineRule="auto"/>
      </w:pPr>
      <w:r>
        <w:separator/>
      </w:r>
    </w:p>
  </w:footnote>
  <w:footnote w:type="continuationSeparator" w:id="0">
    <w:p w14:paraId="4B94602D" w14:textId="77777777" w:rsidR="005F69BD" w:rsidRDefault="005F69BD" w:rsidP="00B64EB2">
      <w:pPr>
        <w:spacing w:after="0" w:line="240" w:lineRule="auto"/>
      </w:pPr>
      <w:r>
        <w:continuationSeparator/>
      </w:r>
    </w:p>
  </w:footnote>
  <w:footnote w:type="continuationNotice" w:id="1">
    <w:p w14:paraId="5DBF887C" w14:textId="77777777" w:rsidR="005F69BD" w:rsidRDefault="005F69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40E92" w14:textId="77777777" w:rsidR="008369CF" w:rsidRDefault="008369CF">
    <w:pPr>
      <w:pStyle w:val="Header"/>
    </w:pPr>
    <w:r>
      <w:rPr>
        <w:noProof/>
        <w:lang w:val="fi-FI" w:eastAsia="fi-FI"/>
      </w:rPr>
      <w:drawing>
        <wp:anchor distT="0" distB="0" distL="114300" distR="114300" simplePos="0" relativeHeight="251659264" behindDoc="0" locked="0" layoutInCell="1" allowOverlap="1" wp14:anchorId="5003F758" wp14:editId="4334BD9D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1687830" cy="340085"/>
          <wp:effectExtent l="0" t="0" r="7620" b="3175"/>
          <wp:wrapNone/>
          <wp:docPr id="3" name="Picture 50" descr="LAB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50" descr="LAB Log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687830" cy="340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1FBF4" w14:textId="77777777" w:rsidR="00E93B96" w:rsidRPr="000168A9" w:rsidRDefault="00E93B96" w:rsidP="000168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4AC13" w14:textId="13102345" w:rsidR="00425541" w:rsidRPr="00425541" w:rsidRDefault="00425541" w:rsidP="00FC701B">
    <w:pPr>
      <w:pStyle w:val="LABnormal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893"/>
    <w:multiLevelType w:val="hybridMultilevel"/>
    <w:tmpl w:val="53C65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55B87"/>
    <w:multiLevelType w:val="multilevel"/>
    <w:tmpl w:val="6AD004F6"/>
    <w:lvl w:ilvl="0">
      <w:start w:val="1"/>
      <w:numFmt w:val="bullet"/>
      <w:pStyle w:val="LAB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07516"/>
    <w:multiLevelType w:val="hybridMultilevel"/>
    <w:tmpl w:val="4B36C31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53C4F"/>
    <w:multiLevelType w:val="multilevel"/>
    <w:tmpl w:val="6170958E"/>
    <w:lvl w:ilvl="0">
      <w:start w:val="1"/>
      <w:numFmt w:val="decimal"/>
      <w:pStyle w:val="LAB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LAB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LAB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9483508"/>
    <w:multiLevelType w:val="hybridMultilevel"/>
    <w:tmpl w:val="60F285C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75983"/>
    <w:multiLevelType w:val="hybridMultilevel"/>
    <w:tmpl w:val="66FAD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285C2C"/>
    <w:multiLevelType w:val="hybridMultilevel"/>
    <w:tmpl w:val="9D184B4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C73C3A"/>
    <w:multiLevelType w:val="hybridMultilevel"/>
    <w:tmpl w:val="F3B63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7D7A41"/>
    <w:multiLevelType w:val="hybridMultilevel"/>
    <w:tmpl w:val="E932D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F43453"/>
    <w:multiLevelType w:val="hybridMultilevel"/>
    <w:tmpl w:val="3090716A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CF643C6"/>
    <w:multiLevelType w:val="multilevel"/>
    <w:tmpl w:val="34E22334"/>
    <w:styleLink w:val="Lamkbulletlis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46353">
    <w:abstractNumId w:val="6"/>
  </w:num>
  <w:num w:numId="2" w16cid:durableId="1643659945">
    <w:abstractNumId w:val="3"/>
  </w:num>
  <w:num w:numId="3" w16cid:durableId="530146108">
    <w:abstractNumId w:val="10"/>
  </w:num>
  <w:num w:numId="4" w16cid:durableId="787699554">
    <w:abstractNumId w:val="3"/>
  </w:num>
  <w:num w:numId="5" w16cid:durableId="157160034">
    <w:abstractNumId w:val="3"/>
  </w:num>
  <w:num w:numId="6" w16cid:durableId="2064282493">
    <w:abstractNumId w:val="3"/>
  </w:num>
  <w:num w:numId="7" w16cid:durableId="1440489674">
    <w:abstractNumId w:val="3"/>
  </w:num>
  <w:num w:numId="8" w16cid:durableId="1400636140">
    <w:abstractNumId w:val="1"/>
  </w:num>
  <w:num w:numId="9" w16cid:durableId="398528014">
    <w:abstractNumId w:val="3"/>
  </w:num>
  <w:num w:numId="10" w16cid:durableId="439103879">
    <w:abstractNumId w:val="10"/>
  </w:num>
  <w:num w:numId="11" w16cid:durableId="1594047346">
    <w:abstractNumId w:val="2"/>
  </w:num>
  <w:num w:numId="12" w16cid:durableId="199245189">
    <w:abstractNumId w:val="9"/>
  </w:num>
  <w:num w:numId="13" w16cid:durableId="1798328641">
    <w:abstractNumId w:val="4"/>
  </w:num>
  <w:num w:numId="14" w16cid:durableId="721634985">
    <w:abstractNumId w:val="8"/>
  </w:num>
  <w:num w:numId="15" w16cid:durableId="1913657803">
    <w:abstractNumId w:val="5"/>
  </w:num>
  <w:num w:numId="16" w16cid:durableId="1978485548">
    <w:abstractNumId w:val="0"/>
  </w:num>
  <w:num w:numId="17" w16cid:durableId="11540326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GzNDY3NTcwNjQ0MrdU0lEKTi0uzszPAykwrgUArTHHVywAAAA="/>
  </w:docVars>
  <w:rsids>
    <w:rsidRoot w:val="0046582E"/>
    <w:rsid w:val="000168A9"/>
    <w:rsid w:val="00024FBC"/>
    <w:rsid w:val="00030F5A"/>
    <w:rsid w:val="000334C1"/>
    <w:rsid w:val="00034A96"/>
    <w:rsid w:val="0004753B"/>
    <w:rsid w:val="00090B50"/>
    <w:rsid w:val="000A59F6"/>
    <w:rsid w:val="000C158F"/>
    <w:rsid w:val="000C64C3"/>
    <w:rsid w:val="00105EEB"/>
    <w:rsid w:val="00107DD0"/>
    <w:rsid w:val="00120DD4"/>
    <w:rsid w:val="00125453"/>
    <w:rsid w:val="001258BF"/>
    <w:rsid w:val="00142B63"/>
    <w:rsid w:val="00166FF1"/>
    <w:rsid w:val="001744DF"/>
    <w:rsid w:val="001811C0"/>
    <w:rsid w:val="00195849"/>
    <w:rsid w:val="001C2478"/>
    <w:rsid w:val="001E339A"/>
    <w:rsid w:val="001E4F8F"/>
    <w:rsid w:val="001F4215"/>
    <w:rsid w:val="0021617C"/>
    <w:rsid w:val="00234496"/>
    <w:rsid w:val="0023710E"/>
    <w:rsid w:val="00244133"/>
    <w:rsid w:val="00247077"/>
    <w:rsid w:val="002471FD"/>
    <w:rsid w:val="0025762F"/>
    <w:rsid w:val="00274487"/>
    <w:rsid w:val="002763B0"/>
    <w:rsid w:val="002A66E5"/>
    <w:rsid w:val="002A7DEC"/>
    <w:rsid w:val="002C1D02"/>
    <w:rsid w:val="002E0CF8"/>
    <w:rsid w:val="002E3DD4"/>
    <w:rsid w:val="002F6535"/>
    <w:rsid w:val="00305E06"/>
    <w:rsid w:val="0031016B"/>
    <w:rsid w:val="00317A5A"/>
    <w:rsid w:val="003207B8"/>
    <w:rsid w:val="0032418C"/>
    <w:rsid w:val="00325AE0"/>
    <w:rsid w:val="003326F1"/>
    <w:rsid w:val="00346A4E"/>
    <w:rsid w:val="00351FA7"/>
    <w:rsid w:val="00363AAB"/>
    <w:rsid w:val="00364177"/>
    <w:rsid w:val="00370771"/>
    <w:rsid w:val="00373E8B"/>
    <w:rsid w:val="00380F26"/>
    <w:rsid w:val="00390C77"/>
    <w:rsid w:val="003A06F3"/>
    <w:rsid w:val="003A33C6"/>
    <w:rsid w:val="003D4417"/>
    <w:rsid w:val="003E0D85"/>
    <w:rsid w:val="003E19E5"/>
    <w:rsid w:val="0041198D"/>
    <w:rsid w:val="00425541"/>
    <w:rsid w:val="00427318"/>
    <w:rsid w:val="004415E4"/>
    <w:rsid w:val="00441B52"/>
    <w:rsid w:val="00455E97"/>
    <w:rsid w:val="00457A26"/>
    <w:rsid w:val="004603CA"/>
    <w:rsid w:val="0046582E"/>
    <w:rsid w:val="0046700D"/>
    <w:rsid w:val="00467D7D"/>
    <w:rsid w:val="00472ED4"/>
    <w:rsid w:val="004906B2"/>
    <w:rsid w:val="004A115F"/>
    <w:rsid w:val="004A6635"/>
    <w:rsid w:val="004B79E3"/>
    <w:rsid w:val="004C730E"/>
    <w:rsid w:val="004D45EB"/>
    <w:rsid w:val="004F5152"/>
    <w:rsid w:val="004F7C3B"/>
    <w:rsid w:val="00502E05"/>
    <w:rsid w:val="00503F4F"/>
    <w:rsid w:val="00515A88"/>
    <w:rsid w:val="00516A54"/>
    <w:rsid w:val="00516FB7"/>
    <w:rsid w:val="0051781C"/>
    <w:rsid w:val="00550095"/>
    <w:rsid w:val="00551C45"/>
    <w:rsid w:val="00557615"/>
    <w:rsid w:val="00562507"/>
    <w:rsid w:val="00593818"/>
    <w:rsid w:val="00596091"/>
    <w:rsid w:val="005A3895"/>
    <w:rsid w:val="005B5CC8"/>
    <w:rsid w:val="005C50EE"/>
    <w:rsid w:val="005D45C7"/>
    <w:rsid w:val="005D5F3F"/>
    <w:rsid w:val="005E06D0"/>
    <w:rsid w:val="005E1178"/>
    <w:rsid w:val="005F590A"/>
    <w:rsid w:val="005F69BD"/>
    <w:rsid w:val="006075A5"/>
    <w:rsid w:val="00614DC6"/>
    <w:rsid w:val="00617EB9"/>
    <w:rsid w:val="00646BEC"/>
    <w:rsid w:val="00673A90"/>
    <w:rsid w:val="00674CE2"/>
    <w:rsid w:val="00675A5B"/>
    <w:rsid w:val="00682C9B"/>
    <w:rsid w:val="00684C00"/>
    <w:rsid w:val="00686A49"/>
    <w:rsid w:val="00695B7A"/>
    <w:rsid w:val="006A6371"/>
    <w:rsid w:val="006B05EA"/>
    <w:rsid w:val="006B151D"/>
    <w:rsid w:val="006B4491"/>
    <w:rsid w:val="006B49CE"/>
    <w:rsid w:val="006B707E"/>
    <w:rsid w:val="006C78B2"/>
    <w:rsid w:val="006D06F6"/>
    <w:rsid w:val="006F0B09"/>
    <w:rsid w:val="00714C92"/>
    <w:rsid w:val="00716D6C"/>
    <w:rsid w:val="0072029D"/>
    <w:rsid w:val="00727ACF"/>
    <w:rsid w:val="00741974"/>
    <w:rsid w:val="00751023"/>
    <w:rsid w:val="00762D70"/>
    <w:rsid w:val="007755E6"/>
    <w:rsid w:val="0078779A"/>
    <w:rsid w:val="007943E9"/>
    <w:rsid w:val="007973A6"/>
    <w:rsid w:val="007A0D26"/>
    <w:rsid w:val="007C7EA1"/>
    <w:rsid w:val="007D52E6"/>
    <w:rsid w:val="007E6124"/>
    <w:rsid w:val="007E768C"/>
    <w:rsid w:val="007F416C"/>
    <w:rsid w:val="007F44E7"/>
    <w:rsid w:val="00801BA4"/>
    <w:rsid w:val="00806CE9"/>
    <w:rsid w:val="00813B86"/>
    <w:rsid w:val="00834DCC"/>
    <w:rsid w:val="00834FB3"/>
    <w:rsid w:val="008369CF"/>
    <w:rsid w:val="008610B8"/>
    <w:rsid w:val="00862B87"/>
    <w:rsid w:val="00893B33"/>
    <w:rsid w:val="008A55A3"/>
    <w:rsid w:val="008C1175"/>
    <w:rsid w:val="008C2C05"/>
    <w:rsid w:val="008E6A58"/>
    <w:rsid w:val="008F326F"/>
    <w:rsid w:val="008F40AF"/>
    <w:rsid w:val="00904126"/>
    <w:rsid w:val="00924428"/>
    <w:rsid w:val="00940E63"/>
    <w:rsid w:val="00941B26"/>
    <w:rsid w:val="00953B2F"/>
    <w:rsid w:val="009670F9"/>
    <w:rsid w:val="0097142E"/>
    <w:rsid w:val="00972732"/>
    <w:rsid w:val="009748E5"/>
    <w:rsid w:val="00987F2C"/>
    <w:rsid w:val="0099677A"/>
    <w:rsid w:val="009D020D"/>
    <w:rsid w:val="009D20B1"/>
    <w:rsid w:val="00A014F7"/>
    <w:rsid w:val="00A069EE"/>
    <w:rsid w:val="00A1512C"/>
    <w:rsid w:val="00A1685B"/>
    <w:rsid w:val="00A3272A"/>
    <w:rsid w:val="00A4093E"/>
    <w:rsid w:val="00A42A39"/>
    <w:rsid w:val="00A46102"/>
    <w:rsid w:val="00A76197"/>
    <w:rsid w:val="00A7730D"/>
    <w:rsid w:val="00A82428"/>
    <w:rsid w:val="00A95EBA"/>
    <w:rsid w:val="00AA491F"/>
    <w:rsid w:val="00AB16F9"/>
    <w:rsid w:val="00AB3749"/>
    <w:rsid w:val="00AB7D5D"/>
    <w:rsid w:val="00AC20D2"/>
    <w:rsid w:val="00AD0192"/>
    <w:rsid w:val="00AD3254"/>
    <w:rsid w:val="00AE390E"/>
    <w:rsid w:val="00AF6539"/>
    <w:rsid w:val="00B03DE2"/>
    <w:rsid w:val="00B11275"/>
    <w:rsid w:val="00B12A79"/>
    <w:rsid w:val="00B25837"/>
    <w:rsid w:val="00B572CE"/>
    <w:rsid w:val="00B64EB2"/>
    <w:rsid w:val="00B7535F"/>
    <w:rsid w:val="00BA6E05"/>
    <w:rsid w:val="00BA74D7"/>
    <w:rsid w:val="00BB545D"/>
    <w:rsid w:val="00BB6EED"/>
    <w:rsid w:val="00BC4793"/>
    <w:rsid w:val="00BC60A0"/>
    <w:rsid w:val="00BC75DE"/>
    <w:rsid w:val="00BD5BCD"/>
    <w:rsid w:val="00C31D05"/>
    <w:rsid w:val="00C67CE0"/>
    <w:rsid w:val="00C84458"/>
    <w:rsid w:val="00C92540"/>
    <w:rsid w:val="00CA0161"/>
    <w:rsid w:val="00CA34BE"/>
    <w:rsid w:val="00CB420E"/>
    <w:rsid w:val="00CD043D"/>
    <w:rsid w:val="00CE2F15"/>
    <w:rsid w:val="00CE71F5"/>
    <w:rsid w:val="00CF08BD"/>
    <w:rsid w:val="00CF752F"/>
    <w:rsid w:val="00D069FC"/>
    <w:rsid w:val="00D06B53"/>
    <w:rsid w:val="00D121BF"/>
    <w:rsid w:val="00D17CB7"/>
    <w:rsid w:val="00D27F19"/>
    <w:rsid w:val="00D3376B"/>
    <w:rsid w:val="00D46729"/>
    <w:rsid w:val="00D47FF4"/>
    <w:rsid w:val="00D51F29"/>
    <w:rsid w:val="00D7050B"/>
    <w:rsid w:val="00D71DC8"/>
    <w:rsid w:val="00D90214"/>
    <w:rsid w:val="00D913AE"/>
    <w:rsid w:val="00DB05CE"/>
    <w:rsid w:val="00DC05F0"/>
    <w:rsid w:val="00DC7623"/>
    <w:rsid w:val="00E01FCE"/>
    <w:rsid w:val="00E06E1E"/>
    <w:rsid w:val="00E27A53"/>
    <w:rsid w:val="00E45C67"/>
    <w:rsid w:val="00E5365C"/>
    <w:rsid w:val="00E57673"/>
    <w:rsid w:val="00E60AE3"/>
    <w:rsid w:val="00E6183D"/>
    <w:rsid w:val="00E7364F"/>
    <w:rsid w:val="00E855CC"/>
    <w:rsid w:val="00E93B96"/>
    <w:rsid w:val="00E94F81"/>
    <w:rsid w:val="00EA2613"/>
    <w:rsid w:val="00EA38CE"/>
    <w:rsid w:val="00EA7AFE"/>
    <w:rsid w:val="00EB488C"/>
    <w:rsid w:val="00EC052A"/>
    <w:rsid w:val="00EE04E2"/>
    <w:rsid w:val="00EF793F"/>
    <w:rsid w:val="00F41179"/>
    <w:rsid w:val="00F55A2F"/>
    <w:rsid w:val="00F73899"/>
    <w:rsid w:val="00F75127"/>
    <w:rsid w:val="00F934D3"/>
    <w:rsid w:val="00FB6066"/>
    <w:rsid w:val="00FB6D89"/>
    <w:rsid w:val="00FC2CA4"/>
    <w:rsid w:val="00FC701B"/>
    <w:rsid w:val="6C41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2510"/>
  <w15:chartTrackingRefBased/>
  <w15:docId w15:val="{E243C50E-EC59-4721-97FA-31955ADC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4E7"/>
  </w:style>
  <w:style w:type="paragraph" w:styleId="Heading1">
    <w:name w:val="heading 1"/>
    <w:basedOn w:val="Normal"/>
    <w:next w:val="Normal"/>
    <w:link w:val="Heading1Char"/>
    <w:uiPriority w:val="9"/>
    <w:qFormat/>
    <w:rsid w:val="00120D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1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1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4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EB2"/>
  </w:style>
  <w:style w:type="paragraph" w:styleId="Footer">
    <w:name w:val="footer"/>
    <w:basedOn w:val="Normal"/>
    <w:link w:val="FooterChar"/>
    <w:uiPriority w:val="99"/>
    <w:unhideWhenUsed/>
    <w:rsid w:val="00B64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EB2"/>
  </w:style>
  <w:style w:type="paragraph" w:customStyle="1" w:styleId="LABcoverpage">
    <w:name w:val="LAB_coverpage"/>
    <w:basedOn w:val="Header"/>
    <w:link w:val="LABcoverpageChar"/>
    <w:qFormat/>
    <w:rsid w:val="00684C00"/>
    <w:rPr>
      <w:rFonts w:ascii="Arial" w:hAnsi="Arial"/>
      <w:sz w:val="24"/>
    </w:rPr>
  </w:style>
  <w:style w:type="paragraph" w:styleId="NoSpacing">
    <w:name w:val="No Spacing"/>
    <w:link w:val="NoSpacingChar"/>
    <w:uiPriority w:val="1"/>
    <w:qFormat/>
    <w:rsid w:val="00B64EB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64EB2"/>
    <w:rPr>
      <w:rFonts w:eastAsiaTheme="minorEastAsia"/>
      <w:lang w:val="en-GB"/>
    </w:rPr>
  </w:style>
  <w:style w:type="character" w:styleId="PlaceholderText">
    <w:name w:val="Placeholder Text"/>
    <w:basedOn w:val="DefaultParagraphFont"/>
    <w:uiPriority w:val="99"/>
    <w:semiHidden/>
    <w:rsid w:val="003D4417"/>
    <w:rPr>
      <w:color w:val="808080"/>
    </w:rPr>
  </w:style>
  <w:style w:type="character" w:styleId="Hyperlink">
    <w:name w:val="Hyperlink"/>
    <w:uiPriority w:val="99"/>
    <w:unhideWhenUsed/>
    <w:rsid w:val="00E93B96"/>
    <w:rPr>
      <w:color w:val="0563C1"/>
      <w:u w:val="single"/>
    </w:rPr>
  </w:style>
  <w:style w:type="paragraph" w:customStyle="1" w:styleId="LABabstracttext">
    <w:name w:val="LAB abstract text"/>
    <w:basedOn w:val="Normal"/>
    <w:link w:val="LABabstracttextChar"/>
    <w:qFormat/>
    <w:rsid w:val="005B5CC8"/>
    <w:pPr>
      <w:spacing w:before="120" w:after="120" w:line="240" w:lineRule="auto"/>
    </w:pPr>
    <w:rPr>
      <w:rFonts w:ascii="Arial" w:eastAsia="Times New Roman" w:hAnsi="Arial" w:cs="Times New Roman"/>
      <w:szCs w:val="20"/>
      <w:lang w:eastAsia="fi-FI"/>
    </w:rPr>
  </w:style>
  <w:style w:type="character" w:customStyle="1" w:styleId="LABabstracttextChar">
    <w:name w:val="LAB abstract text Char"/>
    <w:basedOn w:val="DefaultParagraphFont"/>
    <w:link w:val="LABabstracttext"/>
    <w:rsid w:val="005B5CC8"/>
    <w:rPr>
      <w:rFonts w:ascii="Arial" w:eastAsia="Times New Roman" w:hAnsi="Arial" w:cs="Times New Roman"/>
      <w:sz w:val="20"/>
      <w:szCs w:val="20"/>
      <w:lang w:eastAsia="fi-FI"/>
    </w:rPr>
  </w:style>
  <w:style w:type="paragraph" w:customStyle="1" w:styleId="Calibri14">
    <w:name w:val="Calibri 14"/>
    <w:link w:val="Calibri14Char"/>
    <w:rsid w:val="008F40AF"/>
    <w:pPr>
      <w:spacing w:after="0" w:line="240" w:lineRule="auto"/>
    </w:pPr>
    <w:rPr>
      <w:rFonts w:ascii="Calibri" w:eastAsia="Times New Roman" w:hAnsi="Calibri" w:cs="Arial"/>
      <w:iCs/>
      <w:color w:val="000000"/>
      <w:sz w:val="28"/>
      <w:szCs w:val="28"/>
      <w:lang w:eastAsia="fi-FI"/>
    </w:rPr>
  </w:style>
  <w:style w:type="character" w:customStyle="1" w:styleId="Calibri14Char">
    <w:name w:val="Calibri 14 Char"/>
    <w:link w:val="Calibri14"/>
    <w:rsid w:val="008F40AF"/>
    <w:rPr>
      <w:rFonts w:ascii="Calibri" w:eastAsia="Times New Roman" w:hAnsi="Calibri" w:cs="Arial"/>
      <w:iCs/>
      <w:color w:val="000000"/>
      <w:sz w:val="28"/>
      <w:szCs w:val="28"/>
      <w:lang w:eastAsia="fi-FI"/>
    </w:rPr>
  </w:style>
  <w:style w:type="character" w:customStyle="1" w:styleId="Heading1Char">
    <w:name w:val="Heading 1 Char"/>
    <w:basedOn w:val="DefaultParagraphFont"/>
    <w:link w:val="Heading1"/>
    <w:uiPriority w:val="9"/>
    <w:rsid w:val="00120D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LABHeading1">
    <w:name w:val="LAB Heading 1"/>
    <w:basedOn w:val="Heading1"/>
    <w:next w:val="LABnormal"/>
    <w:qFormat/>
    <w:rsid w:val="00380F26"/>
    <w:pPr>
      <w:pageBreakBefore/>
      <w:numPr>
        <w:numId w:val="9"/>
      </w:numPr>
      <w:spacing w:after="240" w:line="360" w:lineRule="auto"/>
      <w:ind w:left="431" w:hanging="431"/>
    </w:pPr>
    <w:rPr>
      <w:rFonts w:ascii="Arial" w:hAnsi="Arial" w:cs="Arial"/>
      <w:b/>
      <w:color w:val="000000" w:themeColor="text1"/>
      <w:sz w:val="24"/>
      <w:szCs w:val="22"/>
    </w:rPr>
  </w:style>
  <w:style w:type="paragraph" w:customStyle="1" w:styleId="LABnormal">
    <w:name w:val="LAB normal"/>
    <w:basedOn w:val="Normal"/>
    <w:link w:val="LABnormalChar"/>
    <w:qFormat/>
    <w:rsid w:val="00684C00"/>
    <w:pPr>
      <w:spacing w:before="160" w:line="360" w:lineRule="auto"/>
      <w:jc w:val="both"/>
    </w:pPr>
    <w:rPr>
      <w:rFonts w:ascii="Arial" w:hAnsi="Arial" w:cs="Arial"/>
    </w:rPr>
  </w:style>
  <w:style w:type="paragraph" w:customStyle="1" w:styleId="LABHeading2">
    <w:name w:val="LAB Heading 2"/>
    <w:basedOn w:val="Heading2"/>
    <w:next w:val="LABnormal"/>
    <w:qFormat/>
    <w:rsid w:val="00A7730D"/>
    <w:pPr>
      <w:numPr>
        <w:ilvl w:val="1"/>
        <w:numId w:val="9"/>
      </w:numPr>
      <w:spacing w:before="240" w:after="240" w:line="360" w:lineRule="auto"/>
    </w:pPr>
    <w:rPr>
      <w:rFonts w:ascii="Arial" w:hAnsi="Arial" w:cs="Arial"/>
      <w:color w:val="000000" w:themeColor="text1"/>
      <w:sz w:val="24"/>
      <w:szCs w:val="22"/>
    </w:rPr>
  </w:style>
  <w:style w:type="paragraph" w:customStyle="1" w:styleId="LABHeading3">
    <w:name w:val="LAB Heading 3"/>
    <w:basedOn w:val="Heading3"/>
    <w:next w:val="LABnormal"/>
    <w:qFormat/>
    <w:rsid w:val="00A7730D"/>
    <w:pPr>
      <w:numPr>
        <w:ilvl w:val="2"/>
        <w:numId w:val="9"/>
      </w:numPr>
      <w:spacing w:before="240" w:after="240" w:line="360" w:lineRule="auto"/>
    </w:pPr>
    <w:rPr>
      <w:rFonts w:ascii="Arial" w:hAnsi="Arial" w:cs="Arial"/>
      <w:color w:val="000000" w:themeColor="text1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CA01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LABNon-numberedheading">
    <w:name w:val="LAB Non-numbered heading"/>
    <w:basedOn w:val="LABHeading1"/>
    <w:next w:val="LABnormal"/>
    <w:qFormat/>
    <w:rsid w:val="00A7730D"/>
    <w:pPr>
      <w:numPr>
        <w:numId w:val="0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A01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A7730D"/>
    <w:pPr>
      <w:outlineLvl w:val="9"/>
    </w:pPr>
    <w:rPr>
      <w:lang w:eastAsia="fi-FI"/>
    </w:rPr>
  </w:style>
  <w:style w:type="paragraph" w:styleId="TOC1">
    <w:name w:val="toc 1"/>
    <w:basedOn w:val="Normal"/>
    <w:next w:val="Normal"/>
    <w:autoRedefine/>
    <w:uiPriority w:val="39"/>
    <w:unhideWhenUsed/>
    <w:rsid w:val="005D45C7"/>
    <w:pPr>
      <w:tabs>
        <w:tab w:val="left" w:pos="440"/>
        <w:tab w:val="right" w:leader="dot" w:pos="8777"/>
      </w:tabs>
      <w:spacing w:before="120" w:after="120"/>
    </w:pPr>
    <w:rPr>
      <w:rFonts w:ascii="Arial" w:hAnsi="Arial" w:cstheme="minorHAnsi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A7730D"/>
    <w:pPr>
      <w:spacing w:after="100"/>
      <w:ind w:left="220"/>
    </w:pPr>
    <w:rPr>
      <w:rFonts w:ascii="Arial" w:hAnsi="Arial"/>
    </w:rPr>
  </w:style>
  <w:style w:type="paragraph" w:styleId="TOC3">
    <w:name w:val="toc 3"/>
    <w:basedOn w:val="Normal"/>
    <w:next w:val="Normal"/>
    <w:autoRedefine/>
    <w:uiPriority w:val="39"/>
    <w:unhideWhenUsed/>
    <w:rsid w:val="00A7730D"/>
    <w:pPr>
      <w:spacing w:after="100"/>
      <w:ind w:left="440"/>
    </w:pPr>
    <w:rPr>
      <w:rFonts w:ascii="Arial" w:hAnsi="Arial"/>
    </w:rPr>
  </w:style>
  <w:style w:type="paragraph" w:customStyle="1" w:styleId="LABTOCHEading">
    <w:name w:val="LAB TOC HEading"/>
    <w:basedOn w:val="TOCHeading"/>
    <w:link w:val="LABTOCHEadingChar"/>
    <w:qFormat/>
    <w:rsid w:val="00684C00"/>
    <w:pPr>
      <w:spacing w:after="240"/>
    </w:pPr>
    <w:rPr>
      <w:rFonts w:ascii="Arial" w:hAnsi="Arial"/>
      <w:caps/>
      <w:color w:val="000000" w:themeColor="text1"/>
      <w:sz w:val="24"/>
    </w:rPr>
  </w:style>
  <w:style w:type="paragraph" w:customStyle="1" w:styleId="LABreferences">
    <w:name w:val="LAB references"/>
    <w:basedOn w:val="LABnormal"/>
    <w:qFormat/>
    <w:rsid w:val="00A7730D"/>
    <w:pPr>
      <w:suppressAutoHyphens/>
    </w:pPr>
  </w:style>
  <w:style w:type="paragraph" w:customStyle="1" w:styleId="LABcitation">
    <w:name w:val="LAB citation"/>
    <w:basedOn w:val="LABnormal"/>
    <w:qFormat/>
    <w:rsid w:val="00A7730D"/>
    <w:pPr>
      <w:ind w:left="567"/>
    </w:pPr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A761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61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61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61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619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61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197"/>
    <w:rPr>
      <w:rFonts w:ascii="Segoe UI" w:hAnsi="Segoe UI" w:cs="Segoe UI"/>
      <w:sz w:val="18"/>
      <w:szCs w:val="18"/>
    </w:rPr>
  </w:style>
  <w:style w:type="character" w:customStyle="1" w:styleId="Ratkaisematonmaininta1">
    <w:name w:val="Ratkaisematon maininta1"/>
    <w:basedOn w:val="DefaultParagraphFont"/>
    <w:uiPriority w:val="99"/>
    <w:semiHidden/>
    <w:unhideWhenUsed/>
    <w:rsid w:val="00DB05C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E57673"/>
    <w:rPr>
      <w:color w:val="954F72" w:themeColor="followedHyperlink"/>
      <w:u w:val="single"/>
    </w:rPr>
  </w:style>
  <w:style w:type="numbering" w:customStyle="1" w:styleId="Lamkbulletlist">
    <w:name w:val="Lamk_bullet_list"/>
    <w:uiPriority w:val="99"/>
    <w:rsid w:val="00A7730D"/>
    <w:pPr>
      <w:numPr>
        <w:numId w:val="3"/>
      </w:numPr>
    </w:pPr>
  </w:style>
  <w:style w:type="paragraph" w:styleId="Caption">
    <w:name w:val="caption"/>
    <w:basedOn w:val="LABnormal"/>
    <w:next w:val="LABnormal"/>
    <w:uiPriority w:val="35"/>
    <w:unhideWhenUsed/>
    <w:qFormat/>
    <w:rsid w:val="00A7730D"/>
    <w:pPr>
      <w:spacing w:after="320" w:line="240" w:lineRule="auto"/>
    </w:pPr>
    <w:rPr>
      <w:iCs/>
      <w:szCs w:val="18"/>
    </w:rPr>
  </w:style>
  <w:style w:type="paragraph" w:customStyle="1" w:styleId="LABbulletlist">
    <w:name w:val="LAB bullet list"/>
    <w:basedOn w:val="LABnormal"/>
    <w:qFormat/>
    <w:rsid w:val="00A7730D"/>
    <w:pPr>
      <w:numPr>
        <w:numId w:val="8"/>
      </w:numPr>
      <w:spacing w:before="0" w:after="0"/>
    </w:pPr>
  </w:style>
  <w:style w:type="paragraph" w:customStyle="1" w:styleId="LABnon-numberedsubtitlebolded">
    <w:name w:val="LAB non-numbered subtitle (bolded)"/>
    <w:basedOn w:val="LABnormal"/>
    <w:next w:val="LABnormal"/>
    <w:qFormat/>
    <w:rsid w:val="00A7730D"/>
    <w:pPr>
      <w:keepNext/>
    </w:pPr>
    <w:rPr>
      <w:b/>
    </w:rPr>
  </w:style>
  <w:style w:type="paragraph" w:customStyle="1" w:styleId="LABTOCHeading0">
    <w:name w:val="LAB TOC Heading"/>
    <w:basedOn w:val="TOCHeading"/>
    <w:qFormat/>
    <w:rsid w:val="00684C00"/>
    <w:pPr>
      <w:spacing w:after="240" w:line="360" w:lineRule="auto"/>
    </w:pPr>
    <w:rPr>
      <w:rFonts w:ascii="Arial" w:hAnsi="Arial"/>
      <w:caps/>
      <w:color w:val="000000" w:themeColor="text1"/>
      <w:sz w:val="24"/>
    </w:rPr>
  </w:style>
  <w:style w:type="paragraph" w:customStyle="1" w:styleId="Tiivistelm">
    <w:name w:val="Tiivistelmä"/>
    <w:basedOn w:val="Normal"/>
    <w:link w:val="TiivistelmChar"/>
    <w:qFormat/>
    <w:rsid w:val="00AC20D2"/>
    <w:pPr>
      <w:spacing w:after="240" w:line="240" w:lineRule="auto"/>
      <w:jc w:val="both"/>
    </w:pPr>
    <w:rPr>
      <w:rFonts w:ascii="Arial" w:eastAsia="Calibri" w:hAnsi="Arial" w:cs="Arial"/>
      <w:sz w:val="24"/>
      <w:szCs w:val="24"/>
    </w:rPr>
  </w:style>
  <w:style w:type="character" w:customStyle="1" w:styleId="TiivistelmChar">
    <w:name w:val="Tiivistelmä Char"/>
    <w:basedOn w:val="DefaultParagraphFont"/>
    <w:link w:val="Tiivistelm"/>
    <w:rsid w:val="00AC20D2"/>
    <w:rPr>
      <w:rFonts w:ascii="Arial" w:eastAsia="Calibri" w:hAnsi="Arial" w:cs="Arial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18C"/>
    <w:rPr>
      <w:color w:val="605E5C"/>
      <w:shd w:val="clear" w:color="auto" w:fill="E1DFDD"/>
    </w:rPr>
  </w:style>
  <w:style w:type="character" w:customStyle="1" w:styleId="tlid-translation">
    <w:name w:val="tlid-translation"/>
    <w:basedOn w:val="DefaultParagraphFont"/>
    <w:rsid w:val="00D069FC"/>
  </w:style>
  <w:style w:type="paragraph" w:customStyle="1" w:styleId="LABAttachment">
    <w:name w:val="LAB Attachment"/>
    <w:basedOn w:val="LABnormal"/>
    <w:link w:val="LABAttachmentChar"/>
    <w:qFormat/>
    <w:rsid w:val="005D45C7"/>
    <w:rPr>
      <w:rFonts w:cstheme="majorHAnsi"/>
    </w:rPr>
  </w:style>
  <w:style w:type="character" w:customStyle="1" w:styleId="TOCHeadingChar">
    <w:name w:val="TOC Heading Char"/>
    <w:basedOn w:val="Heading1Char"/>
    <w:link w:val="TOCHeading"/>
    <w:uiPriority w:val="39"/>
    <w:rsid w:val="0042731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i-FI"/>
    </w:rPr>
  </w:style>
  <w:style w:type="character" w:customStyle="1" w:styleId="LABTOCHEadingChar">
    <w:name w:val="LAB TOC HEading Char"/>
    <w:basedOn w:val="TOCHeadingChar"/>
    <w:link w:val="LABTOCHEading"/>
    <w:rsid w:val="00427318"/>
    <w:rPr>
      <w:rFonts w:ascii="Arial" w:eastAsiaTheme="majorEastAsia" w:hAnsi="Arial" w:cstheme="majorBidi"/>
      <w:caps/>
      <w:color w:val="000000" w:themeColor="text1"/>
      <w:sz w:val="24"/>
      <w:szCs w:val="32"/>
      <w:lang w:eastAsia="fi-FI"/>
    </w:rPr>
  </w:style>
  <w:style w:type="character" w:customStyle="1" w:styleId="LABAttachmentChar">
    <w:name w:val="LAB Attachment Char"/>
    <w:basedOn w:val="LABTOCHEadingChar"/>
    <w:link w:val="LABAttachment"/>
    <w:rsid w:val="005D45C7"/>
    <w:rPr>
      <w:rFonts w:ascii="Arial" w:eastAsiaTheme="majorEastAsia" w:hAnsi="Arial" w:cstheme="majorHAnsi"/>
      <w:caps w:val="0"/>
      <w:color w:val="000000" w:themeColor="text1"/>
      <w:sz w:val="24"/>
      <w:szCs w:val="32"/>
      <w:lang w:eastAsia="fi-FI"/>
    </w:rPr>
  </w:style>
  <w:style w:type="paragraph" w:customStyle="1" w:styleId="LABThesisTitle">
    <w:name w:val="LAB Thesis Title"/>
    <w:basedOn w:val="LABcoverpage"/>
    <w:link w:val="LABThesisTitleChar"/>
    <w:qFormat/>
    <w:rsid w:val="00BB545D"/>
    <w:pPr>
      <w:spacing w:line="360" w:lineRule="auto"/>
    </w:pPr>
    <w:rPr>
      <w:b/>
      <w:sz w:val="40"/>
    </w:rPr>
  </w:style>
  <w:style w:type="paragraph" w:customStyle="1" w:styleId="LABContent">
    <w:name w:val="LAB Content"/>
    <w:basedOn w:val="LABnormal"/>
    <w:link w:val="LABContentChar"/>
    <w:qFormat/>
    <w:rsid w:val="005D45C7"/>
  </w:style>
  <w:style w:type="character" w:customStyle="1" w:styleId="LABcoverpageChar">
    <w:name w:val="LAB_coverpage Char"/>
    <w:basedOn w:val="HeaderChar"/>
    <w:link w:val="LABcoverpage"/>
    <w:rsid w:val="00380F26"/>
    <w:rPr>
      <w:rFonts w:ascii="Arial" w:hAnsi="Arial"/>
      <w:sz w:val="24"/>
    </w:rPr>
  </w:style>
  <w:style w:type="character" w:customStyle="1" w:styleId="LABThesisTitleChar">
    <w:name w:val="LAB Thesis Title Char"/>
    <w:basedOn w:val="LABcoverpageChar"/>
    <w:link w:val="LABThesisTitle"/>
    <w:rsid w:val="00BB545D"/>
    <w:rPr>
      <w:rFonts w:ascii="Arial" w:hAnsi="Arial"/>
      <w:b/>
      <w:sz w:val="40"/>
    </w:rPr>
  </w:style>
  <w:style w:type="character" w:customStyle="1" w:styleId="LABnormalChar">
    <w:name w:val="LAB normal Char"/>
    <w:basedOn w:val="DefaultParagraphFont"/>
    <w:link w:val="LABnormal"/>
    <w:rsid w:val="005D45C7"/>
    <w:rPr>
      <w:rFonts w:ascii="Arial" w:hAnsi="Arial" w:cs="Arial"/>
    </w:rPr>
  </w:style>
  <w:style w:type="character" w:customStyle="1" w:styleId="LABContentChar">
    <w:name w:val="LAB Content Char"/>
    <w:basedOn w:val="LABnormalChar"/>
    <w:link w:val="LABContent"/>
    <w:rsid w:val="005D45C7"/>
    <w:rPr>
      <w:rFonts w:ascii="Arial" w:hAnsi="Arial" w:cs="Arial"/>
      <w:lang w:val="en-GB"/>
    </w:rPr>
  </w:style>
  <w:style w:type="paragraph" w:customStyle="1" w:styleId="LABThesisSubtitle">
    <w:name w:val="LAB Thesis Subtitle"/>
    <w:basedOn w:val="LABThesisTitle"/>
    <w:link w:val="LABThesisSubtitleChar"/>
    <w:qFormat/>
    <w:rsid w:val="00BB545D"/>
    <w:rPr>
      <w:sz w:val="28"/>
    </w:rPr>
  </w:style>
  <w:style w:type="character" w:customStyle="1" w:styleId="LABThesisSubtitleChar">
    <w:name w:val="LAB Thesis Subtitle Char"/>
    <w:basedOn w:val="LABThesisTitleChar"/>
    <w:link w:val="LABThesisSubtitle"/>
    <w:rsid w:val="00BB545D"/>
    <w:rPr>
      <w:rFonts w:ascii="Arial" w:hAnsi="Arial"/>
      <w:b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3E19E5"/>
    <w:rPr>
      <w:color w:val="605E5C"/>
      <w:shd w:val="clear" w:color="auto" w:fill="E1DFDD"/>
    </w:rPr>
  </w:style>
  <w:style w:type="paragraph" w:customStyle="1" w:styleId="LABFigureTitle">
    <w:name w:val="LAB Figure Title"/>
    <w:basedOn w:val="LABnormal"/>
    <w:next w:val="LABnormal"/>
    <w:link w:val="LABFigureTitleChar"/>
    <w:qFormat/>
    <w:rsid w:val="00DC05F0"/>
    <w:pPr>
      <w:spacing w:before="0" w:after="360" w:line="240" w:lineRule="auto"/>
    </w:pPr>
  </w:style>
  <w:style w:type="character" w:customStyle="1" w:styleId="LABFigureTitleChar">
    <w:name w:val="LAB Figure Title Char"/>
    <w:basedOn w:val="LABnormalChar"/>
    <w:link w:val="LABFigureTitle"/>
    <w:rsid w:val="00DC05F0"/>
    <w:rPr>
      <w:rFonts w:ascii="Arial" w:hAnsi="Arial" w:cs="Arial"/>
    </w:rPr>
  </w:style>
  <w:style w:type="paragraph" w:customStyle="1" w:styleId="LABFigure">
    <w:name w:val="LAB Figure"/>
    <w:basedOn w:val="LABnormal"/>
    <w:next w:val="LABFigureTitle"/>
    <w:link w:val="LABFigureChar"/>
    <w:qFormat/>
    <w:rsid w:val="00DC05F0"/>
    <w:pPr>
      <w:spacing w:before="0" w:after="60" w:line="240" w:lineRule="auto"/>
    </w:pPr>
    <w:rPr>
      <w:lang w:val="en-US"/>
    </w:rPr>
  </w:style>
  <w:style w:type="character" w:customStyle="1" w:styleId="LABFigureChar">
    <w:name w:val="LAB Figure Char"/>
    <w:basedOn w:val="LABnormalChar"/>
    <w:link w:val="LABFigure"/>
    <w:rsid w:val="00DC05F0"/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247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docker/getting-started-todo-app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docs.docker.com/reference/dockerfile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hyperlink" Target="https://github.com/docker/getting-started-app.git" TargetMode="External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rka\AppData\Local\Temp\lamk-opinnaytetyopohj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7464419614E90546951EC9E057562AF6" ma:contentTypeVersion="6" ma:contentTypeDescription="Luo uusi asiakirja." ma:contentTypeScope="" ma:versionID="53ba154faa34b0b276bebe40863a3a7c">
  <xsd:schema xmlns:xsd="http://www.w3.org/2001/XMLSchema" xmlns:xs="http://www.w3.org/2001/XMLSchema" xmlns:p="http://schemas.microsoft.com/office/2006/metadata/properties" xmlns:ns2="dde4a591-1c63-4179-ae0c-20e82af5babd" targetNamespace="http://schemas.microsoft.com/office/2006/metadata/properties" ma:root="true" ma:fieldsID="7844f67bbd6f500b0f0af726af44b8c1" ns2:_="">
    <xsd:import namespace="dde4a591-1c63-4179-ae0c-20e82af5ba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4a591-1c63-4179-ae0c-20e82af5ba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E0C82F-82C6-4F80-A48B-45C68F341A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53FC12-4DD1-4C5A-BBE2-7048E4A2F2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e4a591-1c63-4179-ae0c-20e82af5ba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522628-8F49-4859-ACA0-AAC544046D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32D5428-E913-4A2F-8914-F0CB8F68FA3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ad9d7214-55a7-4425-873a-a4f77ce62134}" enabled="1" method="Privileged" siteId="{9d97530e-8f27-4137-a2a9-5cb4dcf26f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lamk-opinnaytetyopohja.dotx</Template>
  <TotalTime>10</TotalTime>
  <Pages>1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Opinnäytetyön mallipohja</vt:lpstr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mallipohja</dc:title>
  <dc:subject/>
  <dc:creator>Jouni Könönen (LAB)</dc:creator>
  <cp:keywords/>
  <dc:description>Versiomuutokset:
2025-06-13
Selvitys tekoälyn käytöstä lisätty.
Saavutettavuus lisätty (Logo nimetty)
Tiivistelmän fontti muutettu Arial:ksi
2023-07-12
LAB bullet list päivitetty
JKö
2023-10-06: JKö
LAMK styles poistettu
2023-10-03:
Liitteet poistettu
LAB Figure ja LAB Figure Title tyylit määritetty JKö
180917:
Muutettu tiivistelmän asiasanat alkamaan pienellä kirjaimella Asiasana1 -&gt; asiasana
180910:
- Poistettu kansilehden pattern-kuvio
180614:
- Vaihdettu päivitetty logo etusivulle
180508:
- Korjattu tyylimäärityksiä ja kirjoitusvirheitä tiivistelmistä
- Tarkennettu tavutuksen käyttöön liittyvää ohjeistusta
180531: 
- Vaihdettu uusi logo kansilehdelle
- Vaihdettu Abstract-sivun mallitekstejä
180507:
- Vaihdettu kansilehden otsikointien asemointi muodoista tekstikehyksiksi. (Muotojen käyttö vaikeutti Mac-käyttäjien otsikkojen muokkaamista ja aiheutti hämmennystä).
- Korjattu sivunumeroinnin fontti vastaamaan muun tekstin fonttia (Arial)</dc:description>
  <cp:lastModifiedBy>Unubold Luvsandagva</cp:lastModifiedBy>
  <cp:revision>4</cp:revision>
  <cp:lastPrinted>2026-03-22T00:53:00Z</cp:lastPrinted>
  <dcterms:created xsi:type="dcterms:W3CDTF">2026-03-22T00:53:00Z</dcterms:created>
  <dcterms:modified xsi:type="dcterms:W3CDTF">2026-03-22T00:57:00Z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0x0101007464419614E90546951EC9E057562AF6</vt:lpwstr>
  </property>
  <property fmtid="{D5CDD505-2E9C-101B-9397-08002B2CF9AE}" pid="3" name="LAMK Kieli">
    <vt:lpwstr>8;#Fin|41df156c-c7fe-4e28-88f7-3a5df21ba048</vt:lpwstr>
  </property>
  <property fmtid="{D5CDD505-2E9C-101B-9397-08002B2CF9AE}" pid="4" name="LAMK Dokumenttityyppi">
    <vt:lpwstr>589;#Opinnäytetyöpohja|d5c831fa-0ef1-4ed9-b0f5-1f0ac9089a89</vt:lpwstr>
  </property>
  <property fmtid="{D5CDD505-2E9C-101B-9397-08002B2CF9AE}" pid="5" name="LAMK Ala">
    <vt:lpwstr>9;#Yhteiset / koko LAMK|d3984790-1fb0-4e30-9786-da33464a3455</vt:lpwstr>
  </property>
  <property fmtid="{D5CDD505-2E9C-101B-9397-08002B2CF9AE}" pid="6" name="LAMK Avainsana">
    <vt:lpwstr>140;#Opinnäytetyö|06c57076-f21d-4541-9043-3befcdb47ba7</vt:lpwstr>
  </property>
  <property fmtid="{D5CDD505-2E9C-101B-9397-08002B2CF9AE}" pid="7" name="Lisätiedot2">
    <vt:lpwstr>559</vt:lpwstr>
  </property>
  <property fmtid="{D5CDD505-2E9C-101B-9397-08002B2CF9AE}" pid="8" name="Kohderyhmä">
    <vt:lpwstr>;#Opiskelijat;#</vt:lpwstr>
  </property>
  <property fmtid="{D5CDD505-2E9C-101B-9397-08002B2CF9AE}" pid="9" name="SharedWithUsers">
    <vt:lpwstr>4236;#Suvi Ojanen;#1569;#Emma Hulkkonen;#972;#Henna Pöysti;#4049;#Katja Isojärvi;#2779;#Marika Kaipainen;#2485;#Kaarina Crichton</vt:lpwstr>
  </property>
</Properties>
</file>